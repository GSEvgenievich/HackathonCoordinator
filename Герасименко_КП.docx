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EE89D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</w:t>
      </w:r>
    </w:p>
    <w:p w14:paraId="23EEC340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УЧРЕЖДЕНИЕ ВЫСШЕГО ОБРАЗОВАНИЯ</w:t>
      </w:r>
    </w:p>
    <w:p w14:paraId="19C53D87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3ED61E43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(СПбГУТ)</w:t>
      </w:r>
    </w:p>
    <w:p w14:paraId="3753CF5A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25466F76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АРХАНГЕЛЬСКИЙ КОЛЛЕДЖ ТЕЛЕКОММУНИКАЦИЙ</w:t>
      </w:r>
    </w:p>
    <w:p w14:paraId="1A2ECB73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ИМ. Б.Л. РОЗИНГА (ФИЛИАЛ) СПбГУТ</w:t>
      </w:r>
    </w:p>
    <w:p w14:paraId="103FBC7E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(АКТ (ф) СПбГУТ)</w:t>
      </w:r>
    </w:p>
    <w:p w14:paraId="782EECB6" w14:textId="77777777" w:rsidR="002A40A5" w:rsidRPr="002E1075" w:rsidRDefault="002A40A5" w:rsidP="002A40A5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3B3BF223" w14:textId="77777777" w:rsidR="002A40A5" w:rsidRDefault="002A40A5" w:rsidP="002A40A5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05C4F179" w14:textId="77777777" w:rsidR="002A40A5" w:rsidRDefault="002A40A5" w:rsidP="002A40A5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6F7070BE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7A2154B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017CA38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BB5965F" w14:textId="77777777" w:rsidR="002A40A5" w:rsidRDefault="002A40A5" w:rsidP="002A40A5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20566DB1" w14:textId="77777777" w:rsidR="002A40A5" w:rsidRPr="0093509A" w:rsidRDefault="002A40A5" w:rsidP="002A40A5">
      <w:pPr>
        <w:spacing w:before="120"/>
        <w:jc w:val="center"/>
        <w:rPr>
          <w:b/>
          <w:sz w:val="40"/>
          <w:szCs w:val="40"/>
        </w:rPr>
      </w:pPr>
      <w:r w:rsidRPr="0093509A">
        <w:rPr>
          <w:sz w:val="40"/>
          <w:szCs w:val="40"/>
        </w:rPr>
        <w:t>НА ТЕМУ</w:t>
      </w:r>
    </w:p>
    <w:tbl>
      <w:tblPr>
        <w:tblW w:w="0" w:type="auto"/>
        <w:tblBorders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2A40A5" w:rsidRPr="002E1075" w14:paraId="508E09F4" w14:textId="77777777" w:rsidTr="00097419">
        <w:trPr>
          <w:trHeight w:val="680"/>
        </w:trPr>
        <w:tc>
          <w:tcPr>
            <w:tcW w:w="9354" w:type="dxa"/>
            <w:vAlign w:val="bottom"/>
          </w:tcPr>
          <w:p w14:paraId="2EBAD51A" w14:textId="1FC55ACE" w:rsidR="002A40A5" w:rsidRPr="00092627" w:rsidRDefault="002A40A5" w:rsidP="00097419">
            <w:pPr>
              <w:widowControl w:val="0"/>
              <w:ind w:left="-113" w:right="-113"/>
              <w:jc w:val="center"/>
              <w:rPr>
                <w:rFonts w:eastAsia="Times New Roman" w:cs="Times New Roman"/>
                <w:kern w:val="0"/>
                <w:sz w:val="40"/>
                <w:szCs w:val="40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РАЗРАБОТКА ПОДСИСТЕМЫ </w:t>
            </w:r>
            <w:r w:rsidR="00092627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«КООРДИНАТОР</w:t>
            </w:r>
          </w:p>
        </w:tc>
      </w:tr>
      <w:tr w:rsidR="002A40A5" w:rsidRPr="002E1075" w14:paraId="28C187C6" w14:textId="77777777" w:rsidTr="00097419">
        <w:trPr>
          <w:trHeight w:val="680"/>
        </w:trPr>
        <w:tc>
          <w:tcPr>
            <w:tcW w:w="9354" w:type="dxa"/>
            <w:vAlign w:val="bottom"/>
          </w:tcPr>
          <w:p w14:paraId="7420C8BA" w14:textId="03021F64" w:rsidR="002A40A5" w:rsidRPr="00084431" w:rsidRDefault="00092627" w:rsidP="00097419">
            <w:pPr>
              <w:widowControl w:val="0"/>
              <w:ind w:left="-113" w:right="-113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ДЕЯТЕЛЬНОСТИ КОМАНД НА ХАКАТОНЕ»</w:t>
            </w:r>
          </w:p>
        </w:tc>
      </w:tr>
      <w:tr w:rsidR="002A40A5" w:rsidRPr="002E1075" w14:paraId="61C23534" w14:textId="77777777" w:rsidTr="00097419">
        <w:trPr>
          <w:trHeight w:val="680"/>
        </w:trPr>
        <w:tc>
          <w:tcPr>
            <w:tcW w:w="9354" w:type="dxa"/>
            <w:vAlign w:val="bottom"/>
          </w:tcPr>
          <w:p w14:paraId="238288AE" w14:textId="77777777" w:rsidR="002A40A5" w:rsidRPr="00084431" w:rsidRDefault="002A40A5" w:rsidP="00097419">
            <w:pPr>
              <w:widowControl w:val="0"/>
              <w:ind w:right="6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Л109. 25КП01. 012 ПЗ</w:t>
            </w:r>
          </w:p>
        </w:tc>
      </w:tr>
      <w:tr w:rsidR="002A40A5" w:rsidRPr="002E1075" w14:paraId="3301218D" w14:textId="77777777" w:rsidTr="00097419">
        <w:trPr>
          <w:trHeight w:val="227"/>
        </w:trPr>
        <w:tc>
          <w:tcPr>
            <w:tcW w:w="9354" w:type="dxa"/>
          </w:tcPr>
          <w:p w14:paraId="727FFC5B" w14:textId="77777777" w:rsidR="002A40A5" w:rsidRPr="002E1075" w:rsidRDefault="002A40A5" w:rsidP="00097419">
            <w:pPr>
              <w:widowControl w:val="0"/>
              <w:ind w:right="6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2E1075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</w:t>
            </w: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О</w:t>
            </w:r>
            <w:r w:rsidRPr="002E1075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бозначение документа)</w:t>
            </w:r>
          </w:p>
        </w:tc>
      </w:tr>
    </w:tbl>
    <w:p w14:paraId="4D70E6AE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F4E6D7C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2A40A5" w14:paraId="5335E4F2" w14:textId="77777777" w:rsidTr="00097419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7ECB2ACD" w14:textId="77777777" w:rsidR="002A40A5" w:rsidRPr="002A6308" w:rsidRDefault="002A40A5" w:rsidP="00097419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2A40A5" w14:paraId="019A034A" w14:textId="77777777" w:rsidTr="00097419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559CF619" w14:textId="77777777" w:rsidR="002A40A5" w:rsidRPr="002A6308" w:rsidRDefault="002A40A5" w:rsidP="00097419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0C7CD812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C79E822" w14:textId="77777777" w:rsidR="002A40A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BCB2B2B" w14:textId="77777777" w:rsidR="002A40A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C43E568" w14:textId="77777777" w:rsidR="002A40A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3C47B3A" w14:textId="77777777" w:rsidR="002A40A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3B865F7" w14:textId="77777777" w:rsidR="002A40A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42CA559" w14:textId="77777777" w:rsidR="002A40A5" w:rsidRPr="0093509A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FD02166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2A40A5" w:rsidRPr="0093509A" w14:paraId="3A81C376" w14:textId="77777777" w:rsidTr="00097419">
        <w:tc>
          <w:tcPr>
            <w:tcW w:w="2010" w:type="dxa"/>
          </w:tcPr>
          <w:p w14:paraId="0E9E0646" w14:textId="77777777" w:rsidR="002A40A5" w:rsidRPr="0093509A" w:rsidRDefault="002A40A5" w:rsidP="0009741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5F635217" w14:textId="77777777" w:rsidR="002A40A5" w:rsidRPr="0093509A" w:rsidRDefault="002A40A5" w:rsidP="0009741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</w:t>
            </w:r>
            <w:r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00513212" w14:textId="77777777" w:rsidR="002A40A5" w:rsidRPr="0093509A" w:rsidRDefault="002A40A5" w:rsidP="0009741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93509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93509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45FA9DBA" w14:textId="77777777" w:rsidR="002A40A5" w:rsidRPr="00430369" w:rsidRDefault="002A40A5" w:rsidP="00097419">
            <w:pPr>
              <w:spacing w:line="320" w:lineRule="exact"/>
              <w:jc w:val="center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43036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С. Е. Герасименко</w:t>
            </w:r>
          </w:p>
        </w:tc>
      </w:tr>
      <w:tr w:rsidR="002A40A5" w:rsidRPr="0093509A" w14:paraId="04D604B4" w14:textId="77777777" w:rsidTr="00097419">
        <w:tc>
          <w:tcPr>
            <w:tcW w:w="2010" w:type="dxa"/>
          </w:tcPr>
          <w:p w14:paraId="1F345465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359667F4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661EDD7F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49243384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CD93BC1" w14:textId="77777777" w:rsidR="002A40A5" w:rsidRPr="0093509A" w:rsidRDefault="002A40A5" w:rsidP="00097419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2A40A5" w:rsidRPr="0093509A" w14:paraId="0255109B" w14:textId="77777777" w:rsidTr="00097419">
        <w:tc>
          <w:tcPr>
            <w:tcW w:w="2010" w:type="dxa"/>
          </w:tcPr>
          <w:p w14:paraId="217F199A" w14:textId="77777777" w:rsidR="002A40A5" w:rsidRPr="0093509A" w:rsidRDefault="002A40A5" w:rsidP="0009741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2405E2DE" w14:textId="77777777" w:rsidR="002A40A5" w:rsidRPr="0093509A" w:rsidRDefault="002A40A5" w:rsidP="0009741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10DD21CA" w14:textId="77777777" w:rsidR="002A40A5" w:rsidRPr="0093509A" w:rsidRDefault="002A40A5" w:rsidP="0009741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0E65EC45" w14:textId="77777777" w:rsidR="002A40A5" w:rsidRPr="0093509A" w:rsidRDefault="002A40A5" w:rsidP="0009741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93509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725DB25" w14:textId="77777777" w:rsidR="002A40A5" w:rsidRPr="0093509A" w:rsidRDefault="002A40A5" w:rsidP="00097419">
            <w:pPr>
              <w:spacing w:line="320" w:lineRule="exact"/>
              <w:jc w:val="center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Ю.С. </w:t>
            </w:r>
            <w:proofErr w:type="spellStart"/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Маломан</w:t>
            </w:r>
            <w:proofErr w:type="spellEnd"/>
          </w:p>
        </w:tc>
      </w:tr>
      <w:tr w:rsidR="002A40A5" w:rsidRPr="0093509A" w14:paraId="2F8F8ED2" w14:textId="77777777" w:rsidTr="00097419">
        <w:tc>
          <w:tcPr>
            <w:tcW w:w="2010" w:type="dxa"/>
          </w:tcPr>
          <w:p w14:paraId="146ACF05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6094BBF2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4FB2E8C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3357F75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66679A19" w14:textId="77777777" w:rsidR="002A40A5" w:rsidRPr="0093509A" w:rsidRDefault="002A40A5" w:rsidP="00097419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3166CAAF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F7A5E7C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4879CC1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956C90" w14:textId="77777777" w:rsidR="002A40A5" w:rsidRDefault="002A40A5" w:rsidP="002A40A5">
      <w:pPr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E1075">
        <w:rPr>
          <w:rFonts w:eastAsia="Times New Roman" w:cs="Times New Roman"/>
          <w:kern w:val="0"/>
          <w:szCs w:val="28"/>
          <w:lang w:eastAsia="ru-RU"/>
          <w14:ligatures w14:val="none"/>
        </w:rPr>
        <w:t>Архангельск 20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25</w:t>
      </w:r>
    </w:p>
    <w:p w14:paraId="5C72789F" w14:textId="77777777" w:rsidR="002A40A5" w:rsidRPr="0091457B" w:rsidRDefault="002A40A5" w:rsidP="002A40A5">
      <w:pPr>
        <w:pStyle w:val="a7"/>
      </w:pPr>
      <w:r w:rsidRPr="00824FBB">
        <w:lastRenderedPageBreak/>
        <w:t>СОДЕРЖАНИЕ</w:t>
      </w:r>
    </w:p>
    <w:p w14:paraId="2E8A6154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0DC4923C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>Введение</w:t>
      </w:r>
      <w:r>
        <w:tab/>
        <w:t>4</w:t>
      </w:r>
    </w:p>
    <w:p w14:paraId="492ABC8C" w14:textId="77777777" w:rsidR="002A40A5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>1 Анализ и разработка требований</w:t>
      </w:r>
      <w:r>
        <w:tab/>
        <w:t>6</w:t>
      </w:r>
    </w:p>
    <w:p w14:paraId="07901BE8" w14:textId="77777777" w:rsidR="002A40A5" w:rsidRPr="00EA6F88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8D27C7">
        <w:t>1.1 Назначение и область применения</w:t>
      </w:r>
      <w:r>
        <w:tab/>
      </w:r>
      <w:r w:rsidRPr="00EA6F88">
        <w:t>6</w:t>
      </w:r>
    </w:p>
    <w:p w14:paraId="3E8B4CFA" w14:textId="77777777" w:rsidR="002A40A5" w:rsidRPr="00EA6F88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8D27C7">
        <w:t>1.2 Постановка задачи</w:t>
      </w:r>
      <w:r>
        <w:tab/>
      </w:r>
      <w:r w:rsidRPr="00EA6F88">
        <w:t>6</w:t>
      </w:r>
    </w:p>
    <w:p w14:paraId="0114E76B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8D27C7">
        <w:t>1.3 Выбор состава программных и технических</w:t>
      </w:r>
      <w:r>
        <w:t xml:space="preserve"> с</w:t>
      </w:r>
      <w:r w:rsidRPr="008D27C7">
        <w:t>редств</w:t>
      </w:r>
      <w:r>
        <w:tab/>
      </w:r>
      <w:r w:rsidRPr="00090D60">
        <w:rPr>
          <w:highlight w:val="yellow"/>
        </w:rPr>
        <w:t>?</w:t>
      </w:r>
    </w:p>
    <w:p w14:paraId="19FEAA1F" w14:textId="77777777" w:rsidR="002A40A5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2 </w:t>
      </w:r>
      <w:r w:rsidRPr="00E24DBC">
        <w:t>Проектирование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59D12E38" w14:textId="77777777" w:rsidR="002A40A5" w:rsidRPr="00124BC0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2.1 </w:t>
      </w:r>
      <w:r w:rsidRPr="00E24DBC">
        <w:t>Проектирование интерфейса пользователя</w:t>
      </w:r>
      <w:r>
        <w:tab/>
      </w:r>
      <w:r w:rsidRPr="00090D60">
        <w:rPr>
          <w:highlight w:val="yellow"/>
        </w:rPr>
        <w:t>?</w:t>
      </w:r>
    </w:p>
    <w:p w14:paraId="48E70035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2</w:t>
      </w:r>
      <w:r w:rsidRPr="00124BC0">
        <w:t xml:space="preserve"> </w:t>
      </w:r>
      <w:r w:rsidRPr="00E24DBC">
        <w:t>Разработка архитектуры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60FFDBF3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3</w:t>
      </w:r>
      <w:r w:rsidRPr="00124BC0">
        <w:t xml:space="preserve"> </w:t>
      </w:r>
      <w:r w:rsidRPr="00E24DBC">
        <w:t xml:space="preserve">Проектирование </w:t>
      </w:r>
      <w:r>
        <w:t>базы данных</w:t>
      </w:r>
      <w:r>
        <w:tab/>
      </w:r>
      <w:r w:rsidRPr="00090D60">
        <w:rPr>
          <w:highlight w:val="yellow"/>
        </w:rPr>
        <w:t>?</w:t>
      </w:r>
    </w:p>
    <w:p w14:paraId="52A5EC4B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3 </w:t>
      </w:r>
      <w:r w:rsidRPr="00E24DBC">
        <w:t>Разработка и интеграция модулей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4266CC1E" w14:textId="77777777" w:rsidR="002A40A5" w:rsidRPr="00124BC0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3.1 </w:t>
      </w:r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r>
        <w:tab/>
      </w:r>
      <w:r w:rsidRPr="00090D60">
        <w:rPr>
          <w:highlight w:val="yellow"/>
        </w:rPr>
        <w:t>?</w:t>
      </w:r>
    </w:p>
    <w:p w14:paraId="7CB170B0" w14:textId="77777777" w:rsidR="002A40A5" w:rsidRPr="00124BC0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3.2 </w:t>
      </w:r>
      <w:r w:rsidRPr="00E24DBC">
        <w:t>Реализация интерфейса пользователя</w:t>
      </w:r>
      <w:r>
        <w:tab/>
      </w:r>
      <w:r w:rsidRPr="00090D60">
        <w:rPr>
          <w:highlight w:val="yellow"/>
        </w:rPr>
        <w:t>?</w:t>
      </w:r>
    </w:p>
    <w:p w14:paraId="3E3D0F51" w14:textId="77777777" w:rsidR="002A40A5" w:rsidRPr="00124BC0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3.3 </w:t>
      </w:r>
      <w:r w:rsidRPr="00E24DBC">
        <w:t>Разграничение прав доступа пользователей</w:t>
      </w:r>
      <w:r>
        <w:tab/>
      </w:r>
      <w:r w:rsidRPr="00090D60">
        <w:rPr>
          <w:highlight w:val="yellow"/>
        </w:rPr>
        <w:t>?</w:t>
      </w:r>
    </w:p>
    <w:p w14:paraId="4781682C" w14:textId="77777777" w:rsidR="002A40A5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3.4 </w:t>
      </w:r>
      <w:r w:rsidRPr="00E24DBC">
        <w:t>Экспорт и импорт данных</w:t>
      </w:r>
      <w:r>
        <w:tab/>
      </w:r>
      <w:r w:rsidRPr="00090D60">
        <w:rPr>
          <w:highlight w:val="yellow"/>
        </w:rPr>
        <w:t>?</w:t>
      </w:r>
    </w:p>
    <w:p w14:paraId="4A864058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4 </w:t>
      </w:r>
      <w:r w:rsidRPr="00E24DBC">
        <w:t>Тестирование и отладка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1B5F3A13" w14:textId="77777777" w:rsidR="002A40A5" w:rsidRPr="00124BC0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4.1 </w:t>
      </w:r>
      <w:r w:rsidRPr="00E24DBC">
        <w:t>Структурное тестирование</w:t>
      </w:r>
      <w:r>
        <w:tab/>
      </w:r>
      <w:r w:rsidRPr="00090D60">
        <w:rPr>
          <w:highlight w:val="yellow"/>
        </w:rPr>
        <w:t>?</w:t>
      </w:r>
    </w:p>
    <w:p w14:paraId="2F43B708" w14:textId="77777777" w:rsidR="002A40A5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4.2 </w:t>
      </w:r>
      <w:r w:rsidRPr="00E24DBC">
        <w:t>Функциональное тестирование</w:t>
      </w:r>
      <w:r>
        <w:tab/>
      </w:r>
      <w:r w:rsidRPr="00090D60">
        <w:rPr>
          <w:highlight w:val="yellow"/>
        </w:rPr>
        <w:t>?</w:t>
      </w:r>
    </w:p>
    <w:p w14:paraId="53D1765C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709"/>
      </w:pPr>
      <w:r>
        <w:t>5</w:t>
      </w:r>
      <w:r w:rsidRPr="008D27C7">
        <w:t xml:space="preserve"> </w:t>
      </w:r>
      <w:r w:rsidRPr="00E24DBC">
        <w:t>Инструкция по эксплуатации</w:t>
      </w:r>
      <w:r w:rsidRPr="00D92894">
        <w:t xml:space="preserve"> </w:t>
      </w:r>
      <w:r>
        <w:t>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25B69A10" w14:textId="77777777" w:rsidR="002A40A5" w:rsidRPr="00124BC0" w:rsidRDefault="002A40A5" w:rsidP="002A40A5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 xml:space="preserve">.1 Установка </w:t>
      </w:r>
      <w:r w:rsidRPr="00E24DBC">
        <w:t>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69412E34" w14:textId="77777777" w:rsidR="002A40A5" w:rsidRDefault="002A40A5" w:rsidP="002A40A5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>.2 Инструкция по работе</w:t>
      </w:r>
      <w:r>
        <w:tab/>
      </w:r>
      <w:r w:rsidRPr="00090D60">
        <w:rPr>
          <w:highlight w:val="yellow"/>
        </w:rPr>
        <w:t>?</w:t>
      </w:r>
    </w:p>
    <w:p w14:paraId="04966B4B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>Заключение</w:t>
      </w:r>
      <w:r>
        <w:tab/>
      </w:r>
      <w:r w:rsidRPr="00090D60">
        <w:rPr>
          <w:highlight w:val="yellow"/>
        </w:rPr>
        <w:t>?</w:t>
      </w:r>
    </w:p>
    <w:p w14:paraId="199ECD07" w14:textId="77777777" w:rsidR="002A40A5" w:rsidRPr="001A11F9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</w:r>
      <w:r w:rsidRPr="001A11F9">
        <w:t>30</w:t>
      </w:r>
    </w:p>
    <w:p w14:paraId="7C2C4288" w14:textId="77777777" w:rsidR="002A40A5" w:rsidRDefault="002A40A5" w:rsidP="002A40A5">
      <w:pPr>
        <w:spacing w:after="160" w:line="259" w:lineRule="auto"/>
        <w:jc w:val="left"/>
      </w:pPr>
      <w:r>
        <w:br w:type="page"/>
      </w:r>
    </w:p>
    <w:p w14:paraId="49015610" w14:textId="77777777" w:rsidR="002A40A5" w:rsidRDefault="002A40A5" w:rsidP="002A40A5">
      <w:pPr>
        <w:pStyle w:val="a7"/>
        <w:rPr>
          <w:rStyle w:val="docdata"/>
        </w:rPr>
      </w:pPr>
      <w:r w:rsidRPr="00765950">
        <w:rPr>
          <w:rStyle w:val="docdata"/>
        </w:rPr>
        <w:lastRenderedPageBreak/>
        <w:t>ПЕРЕЧЕНЬ СОКРАЩЕНИЙ И ОБОЗНАЧЕНИЙ</w:t>
      </w:r>
    </w:p>
    <w:p w14:paraId="534F8AFD" w14:textId="77777777" w:rsidR="002A40A5" w:rsidRPr="00B834C3" w:rsidRDefault="002A40A5" w:rsidP="002A40A5">
      <w:pPr>
        <w:pStyle w:val="a3"/>
      </w:pPr>
      <w:r>
        <w:t>В настоящем курсовом проекте применяют следующие сокращения и обозначения:</w:t>
      </w:r>
    </w:p>
    <w:p w14:paraId="2D93EA52" w14:textId="77777777" w:rsidR="002A40A5" w:rsidRDefault="002A40A5" w:rsidP="002A40A5">
      <w:pPr>
        <w:pStyle w:val="a3"/>
      </w:pPr>
      <w:r>
        <w:t>БД</w:t>
      </w:r>
      <w:r w:rsidRPr="00B834C3">
        <w:t xml:space="preserve"> –</w:t>
      </w:r>
      <w:r>
        <w:t xml:space="preserve"> база данных</w:t>
      </w:r>
    </w:p>
    <w:p w14:paraId="1E912089" w14:textId="77777777" w:rsidR="002A40A5" w:rsidRDefault="002A40A5" w:rsidP="002A40A5">
      <w:pPr>
        <w:pStyle w:val="a3"/>
      </w:pPr>
      <w:r>
        <w:t>ОС</w:t>
      </w:r>
      <w:r w:rsidRPr="00B834C3">
        <w:t xml:space="preserve"> –</w:t>
      </w:r>
      <w:r>
        <w:t xml:space="preserve"> операционная система</w:t>
      </w:r>
    </w:p>
    <w:p w14:paraId="4099EBF4" w14:textId="77777777" w:rsidR="002A40A5" w:rsidRDefault="002A40A5" w:rsidP="002A40A5">
      <w:pPr>
        <w:pStyle w:val="a3"/>
      </w:pPr>
      <w:r>
        <w:t>ПК</w:t>
      </w:r>
      <w:r w:rsidRPr="00B834C3">
        <w:t xml:space="preserve"> –</w:t>
      </w:r>
      <w:r>
        <w:t xml:space="preserve"> персональный компьютер</w:t>
      </w:r>
    </w:p>
    <w:p w14:paraId="6BFDD4B7" w14:textId="77777777" w:rsidR="002A40A5" w:rsidRDefault="002A40A5" w:rsidP="002A40A5">
      <w:pPr>
        <w:pStyle w:val="a3"/>
      </w:pPr>
      <w:r>
        <w:t>ПО</w:t>
      </w:r>
      <w:r w:rsidRPr="00B834C3">
        <w:t xml:space="preserve"> –</w:t>
      </w:r>
      <w:r>
        <w:t xml:space="preserve"> программное обеспечение</w:t>
      </w:r>
    </w:p>
    <w:p w14:paraId="03D671F6" w14:textId="77777777" w:rsidR="002A40A5" w:rsidRPr="00B834C3" w:rsidRDefault="002A40A5" w:rsidP="002A40A5">
      <w:pPr>
        <w:pStyle w:val="a3"/>
      </w:pPr>
      <w:r>
        <w:t>СУБД</w:t>
      </w:r>
      <w:r w:rsidRPr="00B834C3">
        <w:t xml:space="preserve"> –</w:t>
      </w:r>
      <w:r>
        <w:t xml:space="preserve"> система управления базами данных</w:t>
      </w:r>
    </w:p>
    <w:p w14:paraId="54DE990C" w14:textId="77777777" w:rsidR="002A40A5" w:rsidRPr="00B834C3" w:rsidRDefault="002A40A5" w:rsidP="002A40A5">
      <w:pPr>
        <w:pStyle w:val="a3"/>
      </w:pPr>
    </w:p>
    <w:p w14:paraId="6D810393" w14:textId="502D3CD7" w:rsidR="002240FD" w:rsidRPr="002240FD" w:rsidRDefault="002A40A5" w:rsidP="002240FD">
      <w:pPr>
        <w:pStyle w:val="a3"/>
      </w:pPr>
      <w:r>
        <w:rPr>
          <w:lang w:val="en-US"/>
        </w:rPr>
        <w:t>API</w:t>
      </w:r>
      <w:r w:rsidRPr="00B834C3">
        <w:t xml:space="preserve"> –</w:t>
      </w:r>
      <w:r>
        <w:t xml:space="preserve"> интерфейс программирования приложения</w:t>
      </w:r>
    </w:p>
    <w:p w14:paraId="3DB47A77" w14:textId="77777777" w:rsidR="002A40A5" w:rsidRPr="00B834C3" w:rsidRDefault="002A40A5" w:rsidP="002A40A5">
      <w:pPr>
        <w:pStyle w:val="a3"/>
      </w:pPr>
      <w:r>
        <w:rPr>
          <w:lang w:val="en-US"/>
        </w:rPr>
        <w:t>DTO</w:t>
      </w:r>
      <w:r w:rsidRPr="00B834C3">
        <w:t xml:space="preserve"> –</w:t>
      </w:r>
      <w:r>
        <w:t xml:space="preserve"> о</w:t>
      </w:r>
      <w:r w:rsidRPr="008707B0">
        <w:t>бъект передачи данных</w:t>
      </w:r>
    </w:p>
    <w:p w14:paraId="4FCB03EB" w14:textId="77777777" w:rsidR="002A40A5" w:rsidRPr="00B834C3" w:rsidRDefault="002A40A5" w:rsidP="002A40A5">
      <w:pPr>
        <w:pStyle w:val="a3"/>
      </w:pPr>
      <w:r>
        <w:rPr>
          <w:lang w:val="en-US"/>
        </w:rPr>
        <w:t>ERD</w:t>
      </w:r>
      <w:r w:rsidRPr="00B834C3">
        <w:t xml:space="preserve"> – </w:t>
      </w:r>
      <w:r>
        <w:t>диаграмма «сущность-связь»</w:t>
      </w:r>
    </w:p>
    <w:p w14:paraId="3A621C4C" w14:textId="77777777" w:rsidR="002A40A5" w:rsidRPr="008707B0" w:rsidRDefault="002A40A5" w:rsidP="002A40A5">
      <w:pPr>
        <w:pStyle w:val="a3"/>
      </w:pPr>
      <w:r>
        <w:rPr>
          <w:lang w:val="en-US"/>
        </w:rPr>
        <w:t>HTTP</w:t>
      </w:r>
      <w:r w:rsidRPr="008707B0">
        <w:t xml:space="preserve"> –</w:t>
      </w:r>
      <w:r>
        <w:t xml:space="preserve"> пр</w:t>
      </w:r>
      <w:r w:rsidRPr="008707B0">
        <w:t>отокол передачи гипертекста</w:t>
      </w:r>
    </w:p>
    <w:p w14:paraId="7283E369" w14:textId="5DDBABF9" w:rsidR="002240FD" w:rsidRDefault="002A40A5" w:rsidP="002240FD">
      <w:pPr>
        <w:pStyle w:val="a3"/>
      </w:pPr>
      <w:r>
        <w:rPr>
          <w:lang w:val="en-US"/>
        </w:rPr>
        <w:t>IDE</w:t>
      </w:r>
      <w:r w:rsidRPr="008707B0">
        <w:t xml:space="preserve"> –</w:t>
      </w:r>
      <w:r>
        <w:t xml:space="preserve"> интегрированная среда разработки</w:t>
      </w:r>
      <w:r w:rsidR="002240FD" w:rsidRPr="002240FD">
        <w:t xml:space="preserve"> </w:t>
      </w:r>
    </w:p>
    <w:p w14:paraId="60E465DA" w14:textId="5EE44F82" w:rsidR="002A40A5" w:rsidRDefault="002240FD" w:rsidP="002240FD">
      <w:pPr>
        <w:pStyle w:val="a3"/>
      </w:pPr>
      <w:r>
        <w:rPr>
          <w:lang w:val="en-US"/>
        </w:rPr>
        <w:t>MVVM</w:t>
      </w:r>
      <w:r w:rsidRPr="002240FD">
        <w:t xml:space="preserve"> – паттерн</w:t>
      </w:r>
      <w:r>
        <w:t xml:space="preserve"> построения пользовательских интерфейсов</w:t>
      </w:r>
    </w:p>
    <w:p w14:paraId="77CB0DD5" w14:textId="2B21C26A" w:rsidR="0090568B" w:rsidRPr="0090568B" w:rsidRDefault="0090568B" w:rsidP="002240FD">
      <w:pPr>
        <w:pStyle w:val="a3"/>
      </w:pPr>
      <w:r>
        <w:rPr>
          <w:lang w:val="en-US"/>
        </w:rPr>
        <w:t>ORM</w:t>
      </w:r>
      <w:r w:rsidRPr="0090568B">
        <w:t xml:space="preserve"> – технология связи БД и ООП</w:t>
      </w:r>
    </w:p>
    <w:p w14:paraId="352438A8" w14:textId="77777777" w:rsidR="002A40A5" w:rsidRPr="00B834C3" w:rsidRDefault="002A40A5" w:rsidP="002A40A5">
      <w:pPr>
        <w:pStyle w:val="a3"/>
      </w:pPr>
      <w:r>
        <w:rPr>
          <w:lang w:val="en-US"/>
        </w:rPr>
        <w:t>SQL</w:t>
      </w:r>
      <w:r w:rsidRPr="008707B0">
        <w:t xml:space="preserve"> –</w:t>
      </w:r>
      <w:r>
        <w:t xml:space="preserve"> язык структурированных запросов</w:t>
      </w:r>
    </w:p>
    <w:p w14:paraId="499E646A" w14:textId="77777777" w:rsidR="002A40A5" w:rsidRPr="008707B0" w:rsidRDefault="002A40A5" w:rsidP="002A40A5">
      <w:pPr>
        <w:pStyle w:val="a3"/>
        <w:tabs>
          <w:tab w:val="left" w:pos="2224"/>
        </w:tabs>
      </w:pPr>
      <w:r>
        <w:rPr>
          <w:lang w:val="en-US"/>
        </w:rPr>
        <w:t>WPF</w:t>
      </w:r>
      <w:r w:rsidRPr="008707B0">
        <w:t xml:space="preserve"> –</w:t>
      </w:r>
      <w:r>
        <w:t xml:space="preserve"> п</w:t>
      </w:r>
      <w:r w:rsidRPr="008707B0">
        <w:t>латформа для построения графических интерфейсов Windows</w:t>
      </w:r>
    </w:p>
    <w:p w14:paraId="5C7F191D" w14:textId="77777777" w:rsidR="002A40A5" w:rsidRPr="008707B0" w:rsidRDefault="002A40A5" w:rsidP="002A40A5">
      <w:pPr>
        <w:spacing w:after="160" w:line="259" w:lineRule="auto"/>
        <w:jc w:val="left"/>
        <w:rPr>
          <w:rStyle w:val="docdata"/>
          <w:rFonts w:eastAsiaTheme="majorEastAsia" w:cstheme="majorBidi"/>
          <w:b/>
          <w:caps/>
          <w:spacing w:val="-10"/>
          <w:kern w:val="28"/>
          <w:sz w:val="32"/>
          <w:szCs w:val="56"/>
        </w:rPr>
      </w:pPr>
      <w:r w:rsidRPr="008707B0">
        <w:rPr>
          <w:rStyle w:val="docdata"/>
        </w:rPr>
        <w:br w:type="page"/>
      </w:r>
    </w:p>
    <w:p w14:paraId="12F348E0" w14:textId="77777777" w:rsidR="002A40A5" w:rsidRDefault="002A40A5" w:rsidP="002A40A5">
      <w:pPr>
        <w:pStyle w:val="a7"/>
        <w:rPr>
          <w:rStyle w:val="docdata"/>
        </w:rPr>
      </w:pPr>
      <w:r>
        <w:rPr>
          <w:rStyle w:val="docdata"/>
        </w:rPr>
        <w:lastRenderedPageBreak/>
        <w:t>ВВЕДЕНИЕ</w:t>
      </w:r>
    </w:p>
    <w:p w14:paraId="1A3F7CF7" w14:textId="77777777" w:rsidR="002A40A5" w:rsidRDefault="002A40A5" w:rsidP="002A40A5">
      <w:pPr>
        <w:pStyle w:val="a3"/>
      </w:pPr>
      <w:r w:rsidRPr="00430369">
        <w:t xml:space="preserve">Актуальность разрабатываемого проекта заключается в </w:t>
      </w:r>
      <w:r>
        <w:t xml:space="preserve">необходимости </w:t>
      </w:r>
      <w:r w:rsidRPr="00430369">
        <w:t>автоматизации процессов организации и координации командной работы на хакатонах и соревнованиях по программированию</w:t>
      </w:r>
      <w:r>
        <w:t>.</w:t>
      </w:r>
    </w:p>
    <w:p w14:paraId="10A9BD11" w14:textId="77777777" w:rsidR="002A40A5" w:rsidRDefault="002A40A5" w:rsidP="002A40A5">
      <w:pPr>
        <w:pStyle w:val="a3"/>
      </w:pPr>
      <w:r w:rsidRPr="00430369">
        <w:t>В современных условиях проведения IT-соревнований критически важны оперативная коммуникация между участниками</w:t>
      </w:r>
      <w:r>
        <w:t>,</w:t>
      </w:r>
      <w:r w:rsidRPr="00430369">
        <w:t xml:space="preserve"> эффективное управление задачами</w:t>
      </w:r>
      <w:r>
        <w:t xml:space="preserve"> внутри команд</w:t>
      </w:r>
      <w:r w:rsidRPr="00430369">
        <w:t xml:space="preserve"> и </w:t>
      </w:r>
      <w:r>
        <w:t>отслеживание прогресса организаторами</w:t>
      </w:r>
      <w:r w:rsidRPr="00430369">
        <w:t>. Организаторы хакатонов, капитаны команд и участники сталкиваются с проблемами координации работы, распределения задач, отслеживания прогресса и синхронизации с системами контроля версий</w:t>
      </w:r>
      <w:r>
        <w:t>.</w:t>
      </w:r>
    </w:p>
    <w:p w14:paraId="5AC6E487" w14:textId="77777777" w:rsidR="002A40A5" w:rsidRDefault="002A40A5" w:rsidP="002A40A5">
      <w:pPr>
        <w:pStyle w:val="a3"/>
      </w:pPr>
      <w:r w:rsidRPr="00430369">
        <w:t xml:space="preserve">Разработка подсистемы для координации работы команд на хакатонах позволит значительно упростить процесс управления проектами, улучшить взаимодействие между участниками команд и повысить общую эффективность </w:t>
      </w:r>
      <w:r>
        <w:t>совместной</w:t>
      </w:r>
      <w:r w:rsidRPr="00430369">
        <w:t xml:space="preserve"> разработки.</w:t>
      </w:r>
    </w:p>
    <w:p w14:paraId="1B3A0775" w14:textId="77777777" w:rsidR="002A40A5" w:rsidRDefault="002A40A5" w:rsidP="002A40A5">
      <w:pPr>
        <w:pStyle w:val="a3"/>
      </w:pPr>
      <w:r w:rsidRPr="00430369">
        <w:t xml:space="preserve">Целью курсового проекта является разработка подсистемы, обеспечивающей комплексное управление работой команд на соревнованиях по программированию, включая организацию команд, распределение задач, внутреннюю коммуникацию и интеграцию с </w:t>
      </w:r>
      <w:proofErr w:type="spellStart"/>
      <w:r w:rsidRPr="00430369">
        <w:t>GitHub</w:t>
      </w:r>
      <w:proofErr w:type="spellEnd"/>
      <w:r>
        <w:t>.</w:t>
      </w:r>
    </w:p>
    <w:p w14:paraId="1C3CC303" w14:textId="77777777" w:rsidR="002A40A5" w:rsidRDefault="002A40A5" w:rsidP="002A40A5">
      <w:pPr>
        <w:pStyle w:val="a3"/>
      </w:pPr>
      <w:r>
        <w:t>Для достижения поставленной цели требуется решить следующие задачи:</w:t>
      </w:r>
    </w:p>
    <w:p w14:paraId="621203B5" w14:textId="77777777" w:rsidR="002A40A5" w:rsidRDefault="002A40A5" w:rsidP="002A40A5">
      <w:pPr>
        <w:pStyle w:val="a1"/>
      </w:pPr>
      <w:r>
        <w:t>провести сбор и анализ требований целевой аудитории (</w:t>
      </w:r>
      <w:r w:rsidRPr="00430369">
        <w:t>организаторы хакатонов, капитаны команд, участники</w:t>
      </w:r>
      <w:r>
        <w:t>);</w:t>
      </w:r>
    </w:p>
    <w:p w14:paraId="68252ABE" w14:textId="77777777" w:rsidR="002A40A5" w:rsidRDefault="002A40A5" w:rsidP="002A40A5">
      <w:pPr>
        <w:pStyle w:val="a1"/>
      </w:pPr>
      <w:r>
        <w:t>проанализировать информационные источники по предметной области;</w:t>
      </w:r>
    </w:p>
    <w:p w14:paraId="74E59BC1" w14:textId="77777777" w:rsidR="002A40A5" w:rsidRDefault="002A40A5" w:rsidP="002A40A5">
      <w:pPr>
        <w:pStyle w:val="a1"/>
      </w:pPr>
      <w:r>
        <w:t xml:space="preserve">изучить существующие решения в области </w:t>
      </w:r>
      <w:r w:rsidRPr="00430369">
        <w:t>координации командной работы</w:t>
      </w:r>
      <w:r>
        <w:t>;</w:t>
      </w:r>
    </w:p>
    <w:p w14:paraId="27952810" w14:textId="77777777" w:rsidR="002A40A5" w:rsidRDefault="002A40A5" w:rsidP="002A40A5">
      <w:pPr>
        <w:pStyle w:val="a1"/>
      </w:pPr>
      <w:r>
        <w:t>спроектировать архитектуру подсистемы;</w:t>
      </w:r>
    </w:p>
    <w:p w14:paraId="202EA57D" w14:textId="77777777" w:rsidR="002A40A5" w:rsidRDefault="002A40A5" w:rsidP="002A40A5">
      <w:pPr>
        <w:pStyle w:val="a1"/>
      </w:pPr>
      <w:r>
        <w:t>спроектировать диаграмму использования подсистемы;</w:t>
      </w:r>
    </w:p>
    <w:p w14:paraId="388F5E50" w14:textId="77777777" w:rsidR="002A40A5" w:rsidRDefault="002A40A5" w:rsidP="002A40A5">
      <w:pPr>
        <w:pStyle w:val="a1"/>
      </w:pPr>
      <w:r>
        <w:lastRenderedPageBreak/>
        <w:t>выбрать состав программных и технических средств для реализации проекта;</w:t>
      </w:r>
    </w:p>
    <w:p w14:paraId="6F21FBDA" w14:textId="77777777" w:rsidR="002A40A5" w:rsidRDefault="002A40A5" w:rsidP="002A40A5">
      <w:pPr>
        <w:pStyle w:val="a1"/>
      </w:pPr>
      <w:r>
        <w:t>спроектировать БД;</w:t>
      </w:r>
    </w:p>
    <w:p w14:paraId="05C7BD67" w14:textId="77777777" w:rsidR="002A40A5" w:rsidRDefault="002A40A5" w:rsidP="002A40A5">
      <w:pPr>
        <w:pStyle w:val="a1"/>
      </w:pPr>
      <w:r>
        <w:t>создать БД в выбранной СУБД;</w:t>
      </w:r>
    </w:p>
    <w:p w14:paraId="5AB9DEC6" w14:textId="77777777" w:rsidR="002A40A5" w:rsidRDefault="002A40A5" w:rsidP="002A40A5">
      <w:pPr>
        <w:pStyle w:val="a1"/>
      </w:pPr>
      <w:r>
        <w:t xml:space="preserve">разработать </w:t>
      </w:r>
      <w:r>
        <w:rPr>
          <w:lang w:val="en-US"/>
        </w:rPr>
        <w:t>API</w:t>
      </w:r>
      <w:r w:rsidRPr="00F30EF4">
        <w:t xml:space="preserve"> </w:t>
      </w:r>
      <w:r>
        <w:t>для взаимодействия клиентских приложений с БД;</w:t>
      </w:r>
    </w:p>
    <w:p w14:paraId="27A44146" w14:textId="77777777" w:rsidR="002A40A5" w:rsidRDefault="002A40A5" w:rsidP="002A40A5">
      <w:pPr>
        <w:pStyle w:val="a1"/>
      </w:pPr>
      <w:r>
        <w:t>реализовать разграничение прав доступа пользователей (</w:t>
      </w:r>
      <w:r w:rsidRPr="00430369">
        <w:t>организаторы, капитаны, участники</w:t>
      </w:r>
      <w:r>
        <w:t>);</w:t>
      </w:r>
    </w:p>
    <w:p w14:paraId="6368F11F" w14:textId="77777777" w:rsidR="002A40A5" w:rsidRDefault="002A40A5" w:rsidP="002A40A5">
      <w:pPr>
        <w:pStyle w:val="a1"/>
      </w:pPr>
      <w:r>
        <w:t>обеспечить защиту данных;</w:t>
      </w:r>
    </w:p>
    <w:p w14:paraId="4BF7122B" w14:textId="77777777" w:rsidR="002A40A5" w:rsidRDefault="002A40A5" w:rsidP="002A40A5">
      <w:pPr>
        <w:pStyle w:val="a1"/>
      </w:pPr>
      <w:r>
        <w:t>разработать пользовательский интерфейс;</w:t>
      </w:r>
    </w:p>
    <w:p w14:paraId="6080E8A4" w14:textId="77777777" w:rsidR="002A40A5" w:rsidRDefault="002A40A5" w:rsidP="002A40A5">
      <w:pPr>
        <w:pStyle w:val="a1"/>
      </w:pPr>
      <w:r>
        <w:t xml:space="preserve">реализовать функциональность </w:t>
      </w:r>
      <w:r w:rsidRPr="00430369">
        <w:t>создания рабочих пространств команд</w:t>
      </w:r>
      <w:r>
        <w:t>;</w:t>
      </w:r>
    </w:p>
    <w:p w14:paraId="4C69C06E" w14:textId="77777777" w:rsidR="002A40A5" w:rsidRDefault="002A40A5" w:rsidP="002A40A5">
      <w:pPr>
        <w:pStyle w:val="a1"/>
      </w:pPr>
      <w:r>
        <w:t xml:space="preserve">реализовать функциональность </w:t>
      </w:r>
      <w:r w:rsidRPr="00430369">
        <w:t>управления задачами команды</w:t>
      </w:r>
      <w:r>
        <w:t>;</w:t>
      </w:r>
    </w:p>
    <w:p w14:paraId="10082889" w14:textId="77777777" w:rsidR="002A40A5" w:rsidRDefault="002A40A5" w:rsidP="002A40A5">
      <w:pPr>
        <w:pStyle w:val="a1"/>
      </w:pPr>
      <w:r>
        <w:t xml:space="preserve">реализовать функциональность </w:t>
      </w:r>
      <w:r w:rsidRPr="00430369">
        <w:t>распределения задач между участниками</w:t>
      </w:r>
      <w:r>
        <w:t>;</w:t>
      </w:r>
    </w:p>
    <w:p w14:paraId="2407CAD1" w14:textId="77777777" w:rsidR="002A40A5" w:rsidRDefault="002A40A5" w:rsidP="002A40A5">
      <w:pPr>
        <w:pStyle w:val="a1"/>
      </w:pPr>
      <w:r>
        <w:t>р</w:t>
      </w:r>
      <w:r w:rsidRPr="00430369">
        <w:t xml:space="preserve">еализовать интеграцию с </w:t>
      </w:r>
      <w:proofErr w:type="spellStart"/>
      <w:r w:rsidRPr="00430369">
        <w:t>GitHub</w:t>
      </w:r>
      <w:proofErr w:type="spellEnd"/>
      <w:r w:rsidRPr="00430369">
        <w:t xml:space="preserve"> API;</w:t>
      </w:r>
    </w:p>
    <w:p w14:paraId="59FC6C7F" w14:textId="77777777" w:rsidR="002A40A5" w:rsidRDefault="002A40A5" w:rsidP="002A40A5">
      <w:pPr>
        <w:pStyle w:val="a1"/>
      </w:pPr>
      <w:r>
        <w:t>обеспечить</w:t>
      </w:r>
      <w:r w:rsidRPr="00430369">
        <w:t xml:space="preserve"> систему внутренней коммуникации в командах;</w:t>
      </w:r>
    </w:p>
    <w:p w14:paraId="43DB234C" w14:textId="77777777" w:rsidR="002A40A5" w:rsidRDefault="002A40A5" w:rsidP="002A40A5">
      <w:pPr>
        <w:pStyle w:val="a1"/>
      </w:pPr>
      <w:r>
        <w:t>р</w:t>
      </w:r>
      <w:r w:rsidRPr="00265549">
        <w:t>еализовать систему уведомлений о событиях;</w:t>
      </w:r>
    </w:p>
    <w:p w14:paraId="48E5E84F" w14:textId="77777777" w:rsidR="002A40A5" w:rsidRDefault="002A40A5" w:rsidP="002A40A5">
      <w:pPr>
        <w:pStyle w:val="a1"/>
      </w:pPr>
      <w:r>
        <w:t>выполнить структурное тестирование ПО;</w:t>
      </w:r>
    </w:p>
    <w:p w14:paraId="370E0667" w14:textId="77777777" w:rsidR="002A40A5" w:rsidRDefault="002A40A5" w:rsidP="002A40A5">
      <w:pPr>
        <w:pStyle w:val="a1"/>
      </w:pPr>
      <w:r>
        <w:t>выполнить функциональное тестирование ПО;</w:t>
      </w:r>
    </w:p>
    <w:p w14:paraId="30185FE1" w14:textId="77777777" w:rsidR="002A40A5" w:rsidRDefault="002A40A5" w:rsidP="002A40A5">
      <w:pPr>
        <w:pStyle w:val="a1"/>
      </w:pPr>
      <w:r>
        <w:t>разработать программную документацию;</w:t>
      </w:r>
    </w:p>
    <w:p w14:paraId="32231900" w14:textId="77777777" w:rsidR="002A40A5" w:rsidRDefault="002A40A5" w:rsidP="002A40A5">
      <w:pPr>
        <w:pStyle w:val="a1"/>
      </w:pPr>
      <w:r>
        <w:t>разработать эксплуатационную документацию.</w:t>
      </w:r>
    </w:p>
    <w:p w14:paraId="0782DBD0" w14:textId="77777777" w:rsidR="002A40A5" w:rsidRPr="0017056D" w:rsidRDefault="002A40A5" w:rsidP="002A40A5">
      <w:pPr>
        <w:pStyle w:val="a1"/>
        <w:numPr>
          <w:ilvl w:val="0"/>
          <w:numId w:val="0"/>
        </w:numPr>
        <w:ind w:firstLine="709"/>
      </w:pPr>
      <w:r w:rsidRPr="00265549">
        <w:t xml:space="preserve">В результате выполнения поставленных задач будет создана подсистема для координации работы команд на хакатонах, которая значительно упростит процесс </w:t>
      </w:r>
      <w:r>
        <w:t>работы в команде</w:t>
      </w:r>
      <w:r w:rsidRPr="00265549">
        <w:t xml:space="preserve">, повысит эффективность коммуникации между участниками </w:t>
      </w:r>
      <w:r>
        <w:t>и облегчит процесс отслеживания прогресса разработки</w:t>
      </w:r>
      <w:r w:rsidRPr="00265549">
        <w:t>.</w:t>
      </w:r>
    </w:p>
    <w:p w14:paraId="423760A0" w14:textId="77777777" w:rsidR="002A40A5" w:rsidRDefault="002A40A5" w:rsidP="002A40A5">
      <w:pPr>
        <w:spacing w:after="160" w:line="259" w:lineRule="auto"/>
        <w:jc w:val="left"/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24B7D06C" w14:textId="62B8EA41" w:rsidR="00BB22C1" w:rsidRDefault="0097344F" w:rsidP="0097344F">
      <w:pPr>
        <w:pStyle w:val="1"/>
      </w:pPr>
      <w:r>
        <w:lastRenderedPageBreak/>
        <w:t>Анализ и разработка требований</w:t>
      </w:r>
    </w:p>
    <w:p w14:paraId="3AC37E66" w14:textId="77777777" w:rsidR="0097344F" w:rsidRDefault="0097344F" w:rsidP="0097344F">
      <w:pPr>
        <w:pStyle w:val="2"/>
      </w:pPr>
      <w:r>
        <w:t>Назначение и область применения</w:t>
      </w:r>
    </w:p>
    <w:p w14:paraId="78D4ED9C" w14:textId="664133CB" w:rsidR="0097344F" w:rsidRDefault="00E24BBF" w:rsidP="0097344F">
      <w:pPr>
        <w:pStyle w:val="a3"/>
      </w:pPr>
      <w:r w:rsidRPr="00E24BBF">
        <w:t>Основным назначением</w:t>
      </w:r>
      <w:r w:rsidR="00264D2C" w:rsidRPr="00264D2C">
        <w:t xml:space="preserve"> </w:t>
      </w:r>
      <w:r w:rsidR="00264D2C">
        <w:t>приме</w:t>
      </w:r>
      <w:r w:rsidR="00264D2C" w:rsidRPr="00264D2C">
        <w:t>нения</w:t>
      </w:r>
      <w:r w:rsidRPr="00E24BBF">
        <w:t xml:space="preserve"> подсистемы является упрощение организации работы команд на хакатонах, что снизит временные затраты на управление проектами и минимизирует ошибки</w:t>
      </w:r>
      <w:r>
        <w:t xml:space="preserve"> коммуникации между участниками</w:t>
      </w:r>
      <w:r w:rsidR="00D034B5" w:rsidRPr="00D034B5">
        <w:t>.</w:t>
      </w:r>
      <w:r w:rsidR="00264D2C">
        <w:t xml:space="preserve"> </w:t>
      </w:r>
    </w:p>
    <w:p w14:paraId="712428F7" w14:textId="5E1F1CA3" w:rsidR="00BC6DB4" w:rsidRPr="00D034B5" w:rsidRDefault="00167928" w:rsidP="00BC6DB4">
      <w:pPr>
        <w:pStyle w:val="a3"/>
      </w:pPr>
      <w:r>
        <w:t xml:space="preserve">ПО предназначено для использования </w:t>
      </w:r>
      <w:r w:rsidR="00BC6DB4">
        <w:t xml:space="preserve">организаторами и </w:t>
      </w:r>
      <w:r w:rsidR="00D034B5">
        <w:t>участниками соревнований по программированию, таких как хакатоны.</w:t>
      </w:r>
    </w:p>
    <w:p w14:paraId="441F88DD" w14:textId="77777777" w:rsidR="0097344F" w:rsidRDefault="0097344F" w:rsidP="0097344F">
      <w:pPr>
        <w:pStyle w:val="2"/>
      </w:pPr>
      <w:r>
        <w:t>Постановка задачи</w:t>
      </w:r>
    </w:p>
    <w:p w14:paraId="08D24CB9" w14:textId="77777777" w:rsidR="0097344F" w:rsidRDefault="00E65693" w:rsidP="0097344F">
      <w:pPr>
        <w:pStyle w:val="a3"/>
      </w:pPr>
      <w:r>
        <w:t>Необходимо разработать оконное приложение, в котором будут реализованы следующие функциональные возможности:</w:t>
      </w:r>
    </w:p>
    <w:p w14:paraId="06D5FECC" w14:textId="3BD632B1" w:rsidR="00E65693" w:rsidRDefault="00200503" w:rsidP="00E65693">
      <w:pPr>
        <w:pStyle w:val="a1"/>
      </w:pPr>
      <w:r>
        <w:t>с</w:t>
      </w:r>
      <w:r w:rsidR="00D034B5">
        <w:t>оздание рабочего пространства команд</w:t>
      </w:r>
      <w:r w:rsidR="00745971">
        <w:rPr>
          <w:lang w:val="en-US"/>
        </w:rPr>
        <w:t>;</w:t>
      </w:r>
    </w:p>
    <w:p w14:paraId="50E59E7D" w14:textId="28A7B6A0" w:rsidR="00200503" w:rsidRDefault="00200503" w:rsidP="00E65693">
      <w:pPr>
        <w:pStyle w:val="a1"/>
      </w:pPr>
      <w:r w:rsidRPr="00200503">
        <w:t>организация системы приглашений участников</w:t>
      </w:r>
      <w:r w:rsidR="00745971">
        <w:t>;</w:t>
      </w:r>
    </w:p>
    <w:p w14:paraId="7335BA04" w14:textId="5570CA44" w:rsidR="002B6A12" w:rsidRDefault="002B6A12" w:rsidP="002B6A12">
      <w:pPr>
        <w:pStyle w:val="a1"/>
        <w:rPr>
          <w:lang w:eastAsia="ru-RU"/>
        </w:rPr>
      </w:pPr>
      <w:r>
        <w:rPr>
          <w:lang w:eastAsia="ru-RU"/>
        </w:rPr>
        <w:t>управление задачами команды</w:t>
      </w:r>
      <w:r w:rsidR="00745971">
        <w:rPr>
          <w:lang w:eastAsia="ru-RU"/>
        </w:rPr>
        <w:t>;</w:t>
      </w:r>
      <w:r w:rsidRPr="002B6A12">
        <w:rPr>
          <w:lang w:eastAsia="ru-RU"/>
        </w:rPr>
        <w:t xml:space="preserve"> </w:t>
      </w:r>
    </w:p>
    <w:p w14:paraId="4E235666" w14:textId="46F0BC48" w:rsidR="00200503" w:rsidRDefault="002B6A12" w:rsidP="002B6A12">
      <w:pPr>
        <w:pStyle w:val="a1"/>
        <w:rPr>
          <w:lang w:eastAsia="ru-RU"/>
        </w:rPr>
      </w:pPr>
      <w:r>
        <w:rPr>
          <w:lang w:eastAsia="ru-RU"/>
        </w:rPr>
        <w:t>распределение задач между участниками;</w:t>
      </w:r>
    </w:p>
    <w:p w14:paraId="6695E564" w14:textId="539416A6" w:rsidR="00200503" w:rsidRDefault="00200503" w:rsidP="002B6A12">
      <w:pPr>
        <w:pStyle w:val="a1"/>
        <w:rPr>
          <w:lang w:eastAsia="ru-RU"/>
        </w:rPr>
      </w:pPr>
      <w:r>
        <w:rPr>
          <w:lang w:eastAsia="ru-RU"/>
        </w:rPr>
        <w:t>обеспечение внутренней коммуникации в команде</w:t>
      </w:r>
      <w:r w:rsidR="00745971">
        <w:rPr>
          <w:lang w:eastAsia="ru-RU"/>
        </w:rPr>
        <w:t>;</w:t>
      </w:r>
    </w:p>
    <w:p w14:paraId="74AE7400" w14:textId="20FFEF15" w:rsidR="00200503" w:rsidRDefault="00200503" w:rsidP="00D034B5">
      <w:pPr>
        <w:pStyle w:val="a1"/>
        <w:rPr>
          <w:lang w:eastAsia="ru-RU"/>
        </w:rPr>
      </w:pPr>
      <w:r w:rsidRPr="00200503">
        <w:rPr>
          <w:lang w:eastAsia="ru-RU"/>
        </w:rPr>
        <w:t xml:space="preserve">настройка интеграции с </w:t>
      </w:r>
      <w:proofErr w:type="spellStart"/>
      <w:r w:rsidRPr="00200503">
        <w:rPr>
          <w:lang w:eastAsia="ru-RU"/>
        </w:rPr>
        <w:t>GitHub</w:t>
      </w:r>
      <w:proofErr w:type="spellEnd"/>
      <w:r w:rsidR="00745971">
        <w:rPr>
          <w:lang w:eastAsia="ru-RU"/>
        </w:rPr>
        <w:t>;</w:t>
      </w:r>
    </w:p>
    <w:p w14:paraId="773B8948" w14:textId="69A43299" w:rsidR="00200503" w:rsidRPr="00D034B5" w:rsidRDefault="00200503" w:rsidP="00D034B5">
      <w:pPr>
        <w:pStyle w:val="a1"/>
        <w:rPr>
          <w:lang w:eastAsia="ru-RU"/>
        </w:rPr>
      </w:pPr>
      <w:r>
        <w:rPr>
          <w:lang w:eastAsia="ru-RU"/>
        </w:rPr>
        <w:t xml:space="preserve">отправка уведомлений о событиях </w:t>
      </w:r>
      <w:r w:rsidR="00512275">
        <w:rPr>
          <w:lang w:eastAsia="ru-RU"/>
        </w:rPr>
        <w:t>в командах</w:t>
      </w:r>
      <w:r>
        <w:rPr>
          <w:lang w:eastAsia="ru-RU"/>
        </w:rPr>
        <w:t>.</w:t>
      </w:r>
    </w:p>
    <w:p w14:paraId="3DFFFCF3" w14:textId="33ABF319" w:rsidR="00E0189A" w:rsidRDefault="00B34F35" w:rsidP="00BA4020">
      <w:pPr>
        <w:pStyle w:val="a3"/>
      </w:pPr>
      <w:r w:rsidRPr="00B34F35">
        <w:t>В подсистеме должна быть обязательная авторизация пользователей с разграничением прав доступа</w:t>
      </w:r>
      <w:r w:rsidR="00E0189A">
        <w:t>.</w:t>
      </w:r>
    </w:p>
    <w:p w14:paraId="2097BAEA" w14:textId="1DB97B01" w:rsidR="009F0C54" w:rsidRDefault="00B34F35" w:rsidP="009F0C54">
      <w:pPr>
        <w:pStyle w:val="a3"/>
      </w:pPr>
      <w:r>
        <w:t xml:space="preserve">Авторизованный пользователь без команды имеет возможность редактирования профиля, соединения учётной записи с учётной записью </w:t>
      </w:r>
      <w:r>
        <w:rPr>
          <w:lang w:val="en-US"/>
        </w:rPr>
        <w:t>GitHub</w:t>
      </w:r>
      <w:r w:rsidR="00AE0F58">
        <w:t>, просм</w:t>
      </w:r>
      <w:r w:rsidR="00264D2C">
        <w:t>отра списка</w:t>
      </w:r>
      <w:r w:rsidR="00AE0F58">
        <w:t xml:space="preserve"> доступных соревнований.</w:t>
      </w:r>
    </w:p>
    <w:p w14:paraId="77EA652B" w14:textId="330A0AE7" w:rsidR="009F0C54" w:rsidRDefault="00E24BBF" w:rsidP="009F0C54">
      <w:pPr>
        <w:pStyle w:val="a3"/>
      </w:pPr>
      <w:r w:rsidRPr="00E24BBF">
        <w:t>Участник команды может участвовать в обсу</w:t>
      </w:r>
      <w:r w:rsidR="009E3AAB">
        <w:t xml:space="preserve">ждениях основного чата команды </w:t>
      </w:r>
      <w:r w:rsidRPr="00E24BBF">
        <w:t xml:space="preserve">и </w:t>
      </w:r>
      <w:r w:rsidR="009E3AAB" w:rsidRPr="00E24BBF">
        <w:t xml:space="preserve">чатах </w:t>
      </w:r>
      <w:r w:rsidRPr="00E24BBF">
        <w:t>личных задач. Также он может просматривать документацию проектов и отслежив</w:t>
      </w:r>
      <w:r>
        <w:t>ать прогресс команды по задачам</w:t>
      </w:r>
      <w:r w:rsidR="009F0C54">
        <w:t>.</w:t>
      </w:r>
    </w:p>
    <w:p w14:paraId="5F1912F4" w14:textId="6DB6A425" w:rsidR="009F0C54" w:rsidRDefault="00B34F35" w:rsidP="009F0C54">
      <w:pPr>
        <w:pStyle w:val="a3"/>
      </w:pPr>
      <w:r>
        <w:lastRenderedPageBreak/>
        <w:t xml:space="preserve">Капитан команды может </w:t>
      </w:r>
      <w:r w:rsidR="00712925">
        <w:t xml:space="preserve">создавать, удалять, редактировать записи о </w:t>
      </w:r>
      <w:r w:rsidR="002B6A12">
        <w:t>задачах</w:t>
      </w:r>
      <w:r w:rsidR="00AE0F58">
        <w:t xml:space="preserve"> команды, распределять задачи между участниками, настраивать интеграцию с </w:t>
      </w:r>
      <w:r w:rsidR="00AE0F58">
        <w:rPr>
          <w:lang w:val="en-US"/>
        </w:rPr>
        <w:t>GitHub</w:t>
      </w:r>
      <w:r w:rsidR="00AE0F58">
        <w:t>, участвовать во всех чатах текущей команды</w:t>
      </w:r>
      <w:r w:rsidR="009F0C54">
        <w:t>.</w:t>
      </w:r>
    </w:p>
    <w:p w14:paraId="421A374E" w14:textId="64B1C166" w:rsidR="00AE0F58" w:rsidRDefault="004D10CE" w:rsidP="009F0C54">
      <w:pPr>
        <w:pStyle w:val="a3"/>
      </w:pPr>
      <w:r>
        <w:t>Организатор имеет возможность создавать записи о новых</w:t>
      </w:r>
      <w:r w:rsidR="00AE0F58">
        <w:t xml:space="preserve"> соревнования</w:t>
      </w:r>
      <w:r>
        <w:t>х</w:t>
      </w:r>
      <w:r w:rsidR="006F6A48">
        <w:t>, формировать команды внутри соревнований, приглашать участников команды, назначать капитанов команд.</w:t>
      </w:r>
    </w:p>
    <w:p w14:paraId="13430481" w14:textId="3752A9D1" w:rsidR="00E24BBF" w:rsidRDefault="00AA6036" w:rsidP="00E24BBF">
      <w:pPr>
        <w:pStyle w:val="a3"/>
      </w:pPr>
      <w:r>
        <w:t>На рисунке 1 изображена диаграмма вариантов использования оконного приложения.</w:t>
      </w:r>
    </w:p>
    <w:p w14:paraId="204359C3" w14:textId="19F2D8AF" w:rsidR="00AA6036" w:rsidRDefault="00F06190" w:rsidP="00AA6036">
      <w:pPr>
        <w:pStyle w:val="afd"/>
      </w:pPr>
      <w:r>
        <w:rPr>
          <w:lang w:eastAsia="ru-RU"/>
        </w:rPr>
        <w:drawing>
          <wp:inline distT="0" distB="0" distL="0" distR="0" wp14:anchorId="34AD7FDC" wp14:editId="7D72033B">
            <wp:extent cx="5943600" cy="5812790"/>
            <wp:effectExtent l="0" t="0" r="0" b="0"/>
            <wp:docPr id="13952468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57A5" w14:textId="77777777" w:rsidR="00AA6036" w:rsidRDefault="00AA6036" w:rsidP="00AA6036">
      <w:pPr>
        <w:pStyle w:val="afe"/>
      </w:pPr>
      <w:r>
        <w:t xml:space="preserve">Рисунок 1 – Диаграмма </w:t>
      </w:r>
      <w:r w:rsidRPr="00B716EE">
        <w:t xml:space="preserve">вариантов </w:t>
      </w:r>
      <w:r>
        <w:t>использования оконного приложения</w:t>
      </w:r>
    </w:p>
    <w:p w14:paraId="1801269C" w14:textId="7322C793" w:rsidR="00E0189A" w:rsidRPr="004C3681" w:rsidRDefault="004C3681" w:rsidP="00BA4020">
      <w:pPr>
        <w:pStyle w:val="a3"/>
      </w:pPr>
      <w:r w:rsidRPr="004C3681">
        <w:lastRenderedPageBreak/>
        <w:t>Работа с системой осуществляется по следующему алгоритму</w:t>
      </w:r>
      <w:r w:rsidR="00E0189A" w:rsidRPr="004C3681">
        <w:t>:</w:t>
      </w:r>
    </w:p>
    <w:p w14:paraId="7F32ECEF" w14:textId="1363FD4E" w:rsidR="00E0189A" w:rsidRDefault="004C3681" w:rsidP="00E0189A">
      <w:pPr>
        <w:pStyle w:val="a1"/>
      </w:pPr>
      <w:r>
        <w:t xml:space="preserve">организатор </w:t>
      </w:r>
      <w:r w:rsidR="004D10CE">
        <w:t>создаёт записи о соревновании</w:t>
      </w:r>
      <w:r>
        <w:t xml:space="preserve"> и формирует команды</w:t>
      </w:r>
      <w:r w:rsidR="00745971">
        <w:t>;</w:t>
      </w:r>
    </w:p>
    <w:p w14:paraId="4DA0676A" w14:textId="476349B0" w:rsidR="004C3681" w:rsidRDefault="004C3681" w:rsidP="00E0189A">
      <w:pPr>
        <w:pStyle w:val="a1"/>
      </w:pPr>
      <w:r>
        <w:t>пользователи регистрируются или входят в систему</w:t>
      </w:r>
      <w:r w:rsidR="00745971">
        <w:t>;</w:t>
      </w:r>
    </w:p>
    <w:p w14:paraId="5FB88ADA" w14:textId="1DD9BF5A" w:rsidR="00E0189A" w:rsidRDefault="002B6A12" w:rsidP="00E0189A">
      <w:pPr>
        <w:pStyle w:val="a1"/>
      </w:pPr>
      <w:r>
        <w:t>капитаны</w:t>
      </w:r>
      <w:r w:rsidR="004C3681">
        <w:t xml:space="preserve"> присоединяются к командам по кодам приглашения</w:t>
      </w:r>
      <w:r w:rsidR="00745971">
        <w:t>;</w:t>
      </w:r>
    </w:p>
    <w:p w14:paraId="70A232A3" w14:textId="6640D3C7" w:rsidR="00E0189A" w:rsidRDefault="004C3681" w:rsidP="002B6A12">
      <w:pPr>
        <w:pStyle w:val="a1"/>
      </w:pPr>
      <w:r>
        <w:t>организатор назначает капитанов в командах</w:t>
      </w:r>
      <w:r w:rsidR="00745971">
        <w:t>;</w:t>
      </w:r>
    </w:p>
    <w:p w14:paraId="6009615E" w14:textId="3844FA47" w:rsidR="002B6A12" w:rsidRDefault="002B6A12" w:rsidP="002B6A12">
      <w:pPr>
        <w:pStyle w:val="a1"/>
      </w:pPr>
      <w:r>
        <w:t>капитаны отправляют коды приглашения остальным участникам</w:t>
      </w:r>
      <w:r w:rsidR="00512275">
        <w:t xml:space="preserve"> команды;</w:t>
      </w:r>
    </w:p>
    <w:p w14:paraId="37589115" w14:textId="6282BD31" w:rsidR="009772FB" w:rsidRDefault="001F1471" w:rsidP="00E0189A">
      <w:pPr>
        <w:pStyle w:val="a1"/>
      </w:pPr>
      <w:r>
        <w:t>при необходимости</w:t>
      </w:r>
      <w:r w:rsidR="009772FB">
        <w:t xml:space="preserve"> капитан </w:t>
      </w:r>
      <w:r w:rsidR="002B6A12">
        <w:t xml:space="preserve">подключает </w:t>
      </w:r>
      <w:r w:rsidR="002B6A12">
        <w:rPr>
          <w:lang w:val="en-US"/>
        </w:rPr>
        <w:t>GitHub</w:t>
      </w:r>
      <w:r w:rsidR="002B6A12" w:rsidRPr="002B6A12">
        <w:t xml:space="preserve"> </w:t>
      </w:r>
      <w:r w:rsidR="002B6A12">
        <w:t>репозиторий к команде</w:t>
      </w:r>
      <w:r w:rsidR="00745971">
        <w:t>;</w:t>
      </w:r>
    </w:p>
    <w:p w14:paraId="197D7D1F" w14:textId="6704971F" w:rsidR="00E0189A" w:rsidRDefault="004C3681" w:rsidP="00E0189A">
      <w:pPr>
        <w:pStyle w:val="a1"/>
      </w:pPr>
      <w:r>
        <w:t>капитан формирует задачи с подробным описанием</w:t>
      </w:r>
      <w:r w:rsidR="00745971">
        <w:t>;</w:t>
      </w:r>
    </w:p>
    <w:p w14:paraId="3AF3C749" w14:textId="6BCB42D2" w:rsidR="004C3681" w:rsidRPr="00167928" w:rsidRDefault="004C3681" w:rsidP="00E0189A">
      <w:pPr>
        <w:pStyle w:val="a1"/>
      </w:pPr>
      <w:r>
        <w:t xml:space="preserve">капитан назначает </w:t>
      </w:r>
      <w:r w:rsidR="009772FB">
        <w:t>задачи участникам команды</w:t>
      </w:r>
      <w:r w:rsidR="00745971">
        <w:t>;</w:t>
      </w:r>
    </w:p>
    <w:p w14:paraId="7E35C2EF" w14:textId="4A6CD00A" w:rsidR="00650BF9" w:rsidRDefault="009772FB" w:rsidP="00E0189A">
      <w:pPr>
        <w:pStyle w:val="a1"/>
      </w:pPr>
      <w:r>
        <w:t>участники команды задают вопросы по задачам и общаются в чатах</w:t>
      </w:r>
      <w:r w:rsidR="00745971">
        <w:t>;</w:t>
      </w:r>
    </w:p>
    <w:p w14:paraId="7144CE77" w14:textId="3DD3800B" w:rsidR="009772FB" w:rsidRDefault="009772FB" w:rsidP="00E0189A">
      <w:pPr>
        <w:pStyle w:val="a1"/>
      </w:pPr>
      <w:r>
        <w:t>по завершению задач участники запрашивают подтверждение завершение задачи у капитана</w:t>
      </w:r>
      <w:r w:rsidR="00745971">
        <w:t>;</w:t>
      </w:r>
    </w:p>
    <w:p w14:paraId="242D075E" w14:textId="442A5F95" w:rsidR="009772FB" w:rsidRDefault="009772FB" w:rsidP="00E0189A">
      <w:pPr>
        <w:pStyle w:val="a1"/>
      </w:pPr>
      <w:r>
        <w:t>при успешной проверке выполненных задач капитаном, задачи за</w:t>
      </w:r>
      <w:r w:rsidR="00512275">
        <w:t>вершаются;</w:t>
      </w:r>
    </w:p>
    <w:p w14:paraId="28A1C1C1" w14:textId="7F9DDEB1" w:rsidR="00512275" w:rsidRDefault="00512275" w:rsidP="00E0189A">
      <w:pPr>
        <w:pStyle w:val="a1"/>
      </w:pPr>
      <w:r>
        <w:t>при работе с системой все пользователи</w:t>
      </w:r>
      <w:r w:rsidR="004B7B29">
        <w:t xml:space="preserve"> в реальном времени</w:t>
      </w:r>
      <w:r>
        <w:t xml:space="preserve"> получают уведомления о новых изменениях, к которым у них есть доступ.</w:t>
      </w:r>
    </w:p>
    <w:p w14:paraId="3F7BD1AB" w14:textId="77777777" w:rsidR="0097344F" w:rsidRDefault="0097344F" w:rsidP="0097344F">
      <w:pPr>
        <w:pStyle w:val="2"/>
      </w:pPr>
      <w:r>
        <w:t>Выбор состава программных и технических средств</w:t>
      </w:r>
    </w:p>
    <w:p w14:paraId="748E516F" w14:textId="77777777" w:rsidR="00440F1E" w:rsidRDefault="00440F1E" w:rsidP="00440F1E">
      <w:pPr>
        <w:pStyle w:val="a3"/>
      </w:pPr>
      <w:r>
        <w:t>Работа с оконным приложением будет осуществляться на ПК и ноутбуках с ОС Windows (Windows 10 версии 1809 и новее, Windows 11).</w:t>
      </w:r>
    </w:p>
    <w:p w14:paraId="12D6FD52" w14:textId="7AE1ED19" w:rsidR="00440F1E" w:rsidRDefault="00440F1E" w:rsidP="00440F1E">
      <w:pPr>
        <w:pStyle w:val="a3"/>
      </w:pPr>
      <w:r>
        <w:t>В качестве СУБД выбрана MySQL 8.0, так как эта СУБД обладает высокой производительностью, масштабируемостью и простотой в использовании, что позволяет эффективно обрабатывать данные о командах, проектах и задачах в реальном времени</w:t>
      </w:r>
      <w:r w:rsidR="007154C0">
        <w:t xml:space="preserve"> </w:t>
      </w:r>
      <w:r w:rsidR="007154C0" w:rsidRPr="007154C0">
        <w:t>[3]</w:t>
      </w:r>
      <w:r>
        <w:t>.</w:t>
      </w:r>
    </w:p>
    <w:p w14:paraId="5CC0FF24" w14:textId="40EA6EF4" w:rsidR="00440F1E" w:rsidRDefault="00440F1E" w:rsidP="00440F1E">
      <w:pPr>
        <w:pStyle w:val="a3"/>
      </w:pPr>
      <w:r>
        <w:t xml:space="preserve">Клиентская и серверная часть приложения будут разработаны на C#, так как с помощью этого языка можно эффективно создавать современные </w:t>
      </w:r>
      <w:r>
        <w:lastRenderedPageBreak/>
        <w:t>приложения с использованием технологии WPF для клиентской части и Web-API ASP.NET Core для серверной части</w:t>
      </w:r>
      <w:r w:rsidR="007154C0" w:rsidRPr="007154C0">
        <w:t xml:space="preserve"> [</w:t>
      </w:r>
      <w:r w:rsidR="007154C0" w:rsidRPr="00E14DB8">
        <w:t>2</w:t>
      </w:r>
      <w:r w:rsidR="007154C0" w:rsidRPr="007154C0">
        <w:t>]</w:t>
      </w:r>
      <w:r>
        <w:t>.</w:t>
      </w:r>
    </w:p>
    <w:p w14:paraId="3187851E" w14:textId="52A6D173" w:rsidR="00003CB1" w:rsidRPr="002A3445" w:rsidRDefault="00440F1E" w:rsidP="00440F1E">
      <w:pPr>
        <w:pStyle w:val="a3"/>
      </w:pPr>
      <w:r>
        <w:t xml:space="preserve">Для разработки оконного приложения будет использоваться IDE Visual Studio 2022, так как эта среда предлагает удобные инструменты для работы с C#, включая инструменты для работы с </w:t>
      </w:r>
      <w:proofErr w:type="spellStart"/>
      <w:r>
        <w:t>GitHub</w:t>
      </w:r>
      <w:proofErr w:type="spellEnd"/>
      <w:r>
        <w:t xml:space="preserve"> и средства отладки</w:t>
      </w:r>
      <w:r w:rsidR="002A3445">
        <w:t>.</w:t>
      </w:r>
    </w:p>
    <w:p w14:paraId="370A90DD" w14:textId="77777777" w:rsidR="002A3445" w:rsidRDefault="002A3445" w:rsidP="00003CB1">
      <w:pPr>
        <w:pStyle w:val="a3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5D3F251D" w14:textId="77777777" w:rsidR="001457CD" w:rsidRPr="00360735" w:rsidRDefault="001457CD" w:rsidP="001457CD">
      <w:pPr>
        <w:pStyle w:val="a1"/>
      </w:pPr>
      <w:r w:rsidRPr="001457CD">
        <w:t xml:space="preserve">ОС </w:t>
      </w:r>
      <w:r w:rsidRPr="001457CD">
        <w:rPr>
          <w:lang w:val="en-US"/>
        </w:rPr>
        <w:t>Ubuntu</w:t>
      </w:r>
      <w:r w:rsidRPr="001457CD">
        <w:t xml:space="preserve"> версии 24 и выше</w:t>
      </w:r>
      <w:r w:rsidRPr="00360735">
        <w:t>;</w:t>
      </w:r>
    </w:p>
    <w:p w14:paraId="5A7FADCA" w14:textId="77777777" w:rsidR="001457CD" w:rsidRDefault="001457CD" w:rsidP="001457CD">
      <w:pPr>
        <w:pStyle w:val="a1"/>
      </w:pPr>
      <w:r w:rsidRPr="001457CD">
        <w:t xml:space="preserve">сервер БД: </w:t>
      </w:r>
      <w:r w:rsidRPr="001457CD">
        <w:rPr>
          <w:lang w:val="en-US"/>
        </w:rPr>
        <w:t>MySQL</w:t>
      </w:r>
      <w:r w:rsidRPr="001457CD">
        <w:t xml:space="preserve"> версии не ниже 8.0;</w:t>
      </w:r>
    </w:p>
    <w:p w14:paraId="6F3AF991" w14:textId="77777777" w:rsidR="001457CD" w:rsidRPr="001457CD" w:rsidRDefault="001457CD" w:rsidP="001457CD">
      <w:pPr>
        <w:pStyle w:val="a1"/>
      </w:pPr>
      <w:r w:rsidRPr="001457CD">
        <w:t>среда выполнения: .NET SDK версии не ниже 8.0;</w:t>
      </w:r>
    </w:p>
    <w:p w14:paraId="4485320D" w14:textId="77777777" w:rsidR="001457CD" w:rsidRPr="001457CD" w:rsidRDefault="001457CD" w:rsidP="001457CD">
      <w:pPr>
        <w:pStyle w:val="a1"/>
      </w:pPr>
      <w:r w:rsidRPr="001457CD">
        <w:rPr>
          <w:lang w:val="en-US"/>
        </w:rPr>
        <w:t>Docker</w:t>
      </w:r>
      <w:r w:rsidRPr="001457CD">
        <w:t xml:space="preserve"> версии 20.10</w:t>
      </w:r>
      <w:r>
        <w:t xml:space="preserve"> и выше</w:t>
      </w:r>
      <w:r w:rsidRPr="001457CD">
        <w:t xml:space="preserve"> и </w:t>
      </w:r>
      <w:r w:rsidRPr="001457CD">
        <w:rPr>
          <w:lang w:val="en-US"/>
        </w:rPr>
        <w:t>Docker</w:t>
      </w:r>
      <w:r w:rsidRPr="001457CD">
        <w:t xml:space="preserve"> </w:t>
      </w:r>
      <w:r w:rsidRPr="001457CD">
        <w:rPr>
          <w:lang w:val="en-US"/>
        </w:rPr>
        <w:t>Compose</w:t>
      </w:r>
      <w:r w:rsidRPr="001457CD">
        <w:t xml:space="preserve"> версии 2.0</w:t>
      </w:r>
      <w:r>
        <w:t xml:space="preserve"> и выше</w:t>
      </w:r>
      <w:r w:rsidRPr="001457CD">
        <w:t>;</w:t>
      </w:r>
    </w:p>
    <w:p w14:paraId="44DDF8A9" w14:textId="77777777" w:rsidR="001457CD" w:rsidRPr="001457CD" w:rsidRDefault="001457CD" w:rsidP="001457CD">
      <w:pPr>
        <w:pStyle w:val="a1"/>
      </w:pPr>
      <w:r w:rsidRPr="001457CD">
        <w:t>процессор с частотой 2 ГГц и не менее 2 ядер;</w:t>
      </w:r>
    </w:p>
    <w:p w14:paraId="1299405E" w14:textId="77777777" w:rsidR="001457CD" w:rsidRPr="001457CD" w:rsidRDefault="001457CD" w:rsidP="001457CD">
      <w:pPr>
        <w:pStyle w:val="a1"/>
        <w:rPr>
          <w:lang w:val="en-US"/>
        </w:rPr>
      </w:pPr>
      <w:r>
        <w:t>свободная</w:t>
      </w:r>
      <w:r w:rsidRPr="001457CD">
        <w:rPr>
          <w:lang w:val="en-US"/>
        </w:rPr>
        <w:t xml:space="preserve"> </w:t>
      </w:r>
      <w:r>
        <w:t>оперативная</w:t>
      </w:r>
      <w:r w:rsidRPr="001457CD">
        <w:rPr>
          <w:lang w:val="en-US"/>
        </w:rPr>
        <w:t xml:space="preserve"> </w:t>
      </w:r>
      <w:r>
        <w:t>память</w:t>
      </w:r>
      <w:r w:rsidRPr="001457CD">
        <w:rPr>
          <w:lang w:val="en-US"/>
        </w:rPr>
        <w:t xml:space="preserve"> 4 ГБ;</w:t>
      </w:r>
    </w:p>
    <w:p w14:paraId="1C4708E1" w14:textId="77777777" w:rsidR="001457CD" w:rsidRPr="001457CD" w:rsidRDefault="001457CD" w:rsidP="001457CD">
      <w:pPr>
        <w:pStyle w:val="a1"/>
      </w:pPr>
      <w:r w:rsidRPr="001457CD">
        <w:t>минимальный объем дискового пространства 20 ГБ.</w:t>
      </w:r>
    </w:p>
    <w:p w14:paraId="02A0B84D" w14:textId="352FF04A" w:rsidR="00BF0E9A" w:rsidRDefault="00BF0E9A" w:rsidP="00BF0E9A">
      <w:pPr>
        <w:pStyle w:val="a3"/>
      </w:pPr>
      <w:r>
        <w:t xml:space="preserve">Для функционирования системы на стороне </w:t>
      </w:r>
      <w:r w:rsidR="00745971">
        <w:t>клиента</w:t>
      </w:r>
      <w:r>
        <w:t xml:space="preserve"> необходимы следующие программные и технические средства:</w:t>
      </w:r>
    </w:p>
    <w:p w14:paraId="09886CCE" w14:textId="77777777" w:rsidR="001457CD" w:rsidRDefault="001457CD" w:rsidP="001457CD">
      <w:pPr>
        <w:pStyle w:val="a1"/>
      </w:pPr>
      <w:r>
        <w:t>ОС Windows 10 версии 1809 или новее, Windows 11;</w:t>
      </w:r>
    </w:p>
    <w:p w14:paraId="51C2C039" w14:textId="77777777" w:rsidR="001457CD" w:rsidRDefault="001457CD" w:rsidP="001457CD">
      <w:pPr>
        <w:pStyle w:val="a1"/>
      </w:pPr>
      <w:r>
        <w:t xml:space="preserve">среда выполнения: .NET 8.0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Runtime</w:t>
      </w:r>
      <w:proofErr w:type="spellEnd"/>
      <w:r>
        <w:t>;</w:t>
      </w:r>
    </w:p>
    <w:p w14:paraId="37553D0C" w14:textId="77777777" w:rsidR="001457CD" w:rsidRDefault="001457CD" w:rsidP="001457CD">
      <w:pPr>
        <w:pStyle w:val="a1"/>
      </w:pPr>
      <w:r>
        <w:t>процессор с частотой 1 ГГц или выше;</w:t>
      </w:r>
    </w:p>
    <w:p w14:paraId="5C13D63E" w14:textId="77777777" w:rsidR="001457CD" w:rsidRDefault="001457CD" w:rsidP="001457CD">
      <w:pPr>
        <w:pStyle w:val="a1"/>
      </w:pPr>
      <w:r>
        <w:t>свободная оперативная память 2 ГБ;</w:t>
      </w:r>
    </w:p>
    <w:p w14:paraId="000EDD0C" w14:textId="77777777" w:rsidR="001457CD" w:rsidRDefault="001457CD" w:rsidP="001457CD">
      <w:pPr>
        <w:pStyle w:val="a1"/>
      </w:pPr>
      <w:r>
        <w:t>доступное место на диске– не менее 500 МБ;</w:t>
      </w:r>
    </w:p>
    <w:p w14:paraId="5542C4A3" w14:textId="77777777" w:rsidR="001457CD" w:rsidRDefault="001457CD" w:rsidP="001457CD">
      <w:pPr>
        <w:pStyle w:val="a1"/>
      </w:pPr>
      <w:r>
        <w:t>стабильное подключение к сети Интернет.</w:t>
      </w:r>
    </w:p>
    <w:p w14:paraId="7E1B3CD0" w14:textId="58A5D53F" w:rsidR="00804759" w:rsidRDefault="00804759" w:rsidP="00C10515">
      <w:pPr>
        <w:pStyle w:val="a1"/>
        <w:numPr>
          <w:ilvl w:val="0"/>
          <w:numId w:val="0"/>
        </w:numPr>
        <w:ind w:firstLine="709"/>
      </w:pPr>
    </w:p>
    <w:p w14:paraId="68F24ED2" w14:textId="0A6F5898" w:rsidR="00C10515" w:rsidRDefault="00C10515" w:rsidP="00C10515">
      <w:pPr>
        <w:pStyle w:val="1"/>
      </w:pPr>
      <w:r>
        <w:lastRenderedPageBreak/>
        <w:t xml:space="preserve">Проектирование </w:t>
      </w:r>
      <w:r w:rsidR="00BA3FEB">
        <w:t>программного обеспечения</w:t>
      </w:r>
    </w:p>
    <w:p w14:paraId="4FC2382F" w14:textId="51B4D05B" w:rsidR="00C10515" w:rsidRDefault="00C10515" w:rsidP="00C10515">
      <w:pPr>
        <w:pStyle w:val="2"/>
      </w:pPr>
      <w:r>
        <w:t>Проектирование интерфейса клиентского приложения</w:t>
      </w:r>
    </w:p>
    <w:p w14:paraId="38AC0EFC" w14:textId="1722A7CC" w:rsidR="00C10515" w:rsidRDefault="00440F1E" w:rsidP="00440F1E">
      <w:pPr>
        <w:pStyle w:val="a3"/>
      </w:pPr>
      <w:r>
        <w:t>В рамках разработки оконного приложени</w:t>
      </w:r>
      <w:r w:rsidR="004B7B29">
        <w:t>я создан интерфейс пользователя</w:t>
      </w:r>
      <w:r>
        <w:t xml:space="preserve"> в виде набора </w:t>
      </w:r>
      <w:r>
        <w:rPr>
          <w:lang w:val="en-US"/>
        </w:rPr>
        <w:t>wireframe</w:t>
      </w:r>
      <w:r>
        <w:t xml:space="preserve"> и </w:t>
      </w:r>
      <w:proofErr w:type="spellStart"/>
      <w:r>
        <w:t>мокапов</w:t>
      </w:r>
      <w:proofErr w:type="spellEnd"/>
      <w:r>
        <w:t xml:space="preserve">. Эти визуальные представления позволяют представить структуру приложения. </w:t>
      </w:r>
      <w:r>
        <w:rPr>
          <w:lang w:val="en-US"/>
        </w:rPr>
        <w:t>Wireframe</w:t>
      </w:r>
      <w:r w:rsidRPr="00440F1E">
        <w:t xml:space="preserve"> </w:t>
      </w:r>
      <w:r>
        <w:t>страниц «Список соревнований», «Соревнование», «Команда», «Задача» представлен</w:t>
      </w:r>
      <w:r w:rsidR="00C10515">
        <w:t xml:space="preserve"> на рисунке </w:t>
      </w:r>
      <w:r w:rsidR="008572D5">
        <w:t>2</w:t>
      </w:r>
      <w:r w:rsidR="00C10515">
        <w:t>.</w:t>
      </w:r>
    </w:p>
    <w:p w14:paraId="6AC90AA0" w14:textId="0436CB1A" w:rsidR="00C10515" w:rsidRPr="00440F1E" w:rsidRDefault="007652F0" w:rsidP="00C6324F">
      <w:pPr>
        <w:pStyle w:val="afd"/>
      </w:pPr>
      <w:r>
        <w:rPr>
          <w:lang w:eastAsia="ru-RU"/>
        </w:rPr>
        <w:drawing>
          <wp:inline distT="0" distB="0" distL="0" distR="0" wp14:anchorId="500B208C" wp14:editId="451A6722">
            <wp:extent cx="5934075" cy="5057775"/>
            <wp:effectExtent l="0" t="0" r="9525" b="9525"/>
            <wp:docPr id="1014987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ED7D9" w14:textId="14D55B77" w:rsidR="00C6324F" w:rsidRPr="00A52987" w:rsidRDefault="00C6324F" w:rsidP="00C6324F">
      <w:pPr>
        <w:jc w:val="center"/>
      </w:pPr>
      <w:r>
        <w:t xml:space="preserve">Рисунок </w:t>
      </w:r>
      <w:r w:rsidR="008572D5">
        <w:t>2</w:t>
      </w:r>
      <w:r>
        <w:t xml:space="preserve"> – </w:t>
      </w:r>
      <w:r>
        <w:rPr>
          <w:lang w:val="en-US"/>
        </w:rPr>
        <w:t>Wireframe</w:t>
      </w:r>
      <w:r w:rsidRPr="00C6324F">
        <w:t xml:space="preserve"> </w:t>
      </w:r>
      <w:r w:rsidR="00A52987">
        <w:t>основных страниц подсистемы</w:t>
      </w:r>
    </w:p>
    <w:p w14:paraId="6AAA1060" w14:textId="7D51EF9F" w:rsidR="00021795" w:rsidRDefault="00961FB9" w:rsidP="00BA3FEB">
      <w:pPr>
        <w:pStyle w:val="a3"/>
      </w:pPr>
      <w:r w:rsidRPr="00961FB9">
        <w:lastRenderedPageBreak/>
        <w:t xml:space="preserve">Для </w:t>
      </w:r>
      <w:r w:rsidR="00A52987">
        <w:t>обеспечения</w:t>
      </w:r>
      <w:r w:rsidRPr="00961FB9">
        <w:t xml:space="preserve"> привлекательного визуального восприятия и комфортной работы пользователей разработана комплексная система </w:t>
      </w:r>
      <w:r w:rsidR="00A52987">
        <w:t xml:space="preserve">из шести </w:t>
      </w:r>
      <w:r w:rsidRPr="00961FB9">
        <w:t>тем оформления</w:t>
      </w:r>
      <w:r w:rsidRPr="00EB47F6">
        <w:t xml:space="preserve">: </w:t>
      </w:r>
      <w:r w:rsidR="00EB47F6" w:rsidRPr="00EB47F6">
        <w:t>светлой, тёмной</w:t>
      </w:r>
      <w:r w:rsidRPr="00EB47F6">
        <w:t xml:space="preserve"> и </w:t>
      </w:r>
      <w:r w:rsidR="00EB47F6" w:rsidRPr="00EB47F6">
        <w:t>сезонных тем</w:t>
      </w:r>
      <w:r w:rsidRPr="00EB47F6">
        <w:t xml:space="preserve"> (весна, лето, осень, зима</w:t>
      </w:r>
      <w:r w:rsidRPr="00961FB9">
        <w:t>), что позвол</w:t>
      </w:r>
      <w:r>
        <w:t>и</w:t>
      </w:r>
      <w:r w:rsidRPr="00961FB9">
        <w:t>т пользователям выбрать наиболее комфортный вариант</w:t>
      </w:r>
      <w:r w:rsidR="00E14DB8">
        <w:t xml:space="preserve"> </w:t>
      </w:r>
      <w:r w:rsidR="00E14DB8" w:rsidRPr="00E14DB8">
        <w:t>[</w:t>
      </w:r>
      <w:r w:rsidR="00E14DB8" w:rsidRPr="00BA3B61">
        <w:t>4</w:t>
      </w:r>
      <w:r w:rsidR="00E14DB8" w:rsidRPr="00E14DB8">
        <w:t>]</w:t>
      </w:r>
      <w:r w:rsidR="00933463" w:rsidRPr="00933463">
        <w:t>.</w:t>
      </w:r>
      <w:r w:rsidR="00933463">
        <w:t xml:space="preserve"> Основные цвета используемых тем</w:t>
      </w:r>
      <w:r w:rsidR="006E15AE">
        <w:t xml:space="preserve"> в приложении</w:t>
      </w:r>
      <w:r w:rsidR="00933463">
        <w:t xml:space="preserve"> представлены на рисунке 3.</w:t>
      </w:r>
    </w:p>
    <w:p w14:paraId="71F71BB6" w14:textId="00B746D0" w:rsidR="006E15AE" w:rsidRDefault="006E15AE" w:rsidP="00BA3FEB">
      <w:pPr>
        <w:pStyle w:val="afd"/>
        <w:spacing w:line="360" w:lineRule="auto"/>
      </w:pPr>
      <w:r w:rsidRPr="006E15AE">
        <w:rPr>
          <w:lang w:eastAsia="ru-RU"/>
        </w:rPr>
        <w:drawing>
          <wp:inline distT="0" distB="0" distL="0" distR="0" wp14:anchorId="1563E10D" wp14:editId="247EE709">
            <wp:extent cx="5939790" cy="24955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7C11" w14:textId="6F1325F8" w:rsidR="006E15AE" w:rsidRPr="006E15AE" w:rsidRDefault="006E15AE" w:rsidP="00BA3FEB">
      <w:pPr>
        <w:spacing w:line="360" w:lineRule="auto"/>
        <w:jc w:val="center"/>
      </w:pPr>
      <w:r>
        <w:t>Рисунок 3 – Основные цвета используемых тем в приложении</w:t>
      </w:r>
    </w:p>
    <w:p w14:paraId="12244148" w14:textId="77777777" w:rsidR="006E15AE" w:rsidRPr="006E15AE" w:rsidRDefault="006E15AE" w:rsidP="00BA3FEB">
      <w:pPr>
        <w:spacing w:line="360" w:lineRule="auto"/>
      </w:pPr>
    </w:p>
    <w:p w14:paraId="7D2731A3" w14:textId="1F6FE446" w:rsidR="00C6324F" w:rsidRDefault="004E6A42" w:rsidP="00BA3FEB">
      <w:pPr>
        <w:pStyle w:val="a3"/>
      </w:pPr>
      <w:r w:rsidRPr="004E6A42">
        <w:t>В качестве основного шрифта</w:t>
      </w:r>
      <w:r w:rsidR="006E15AE">
        <w:t xml:space="preserve"> в приложении</w:t>
      </w:r>
      <w:r w:rsidRPr="004E6A42">
        <w:t xml:space="preserve"> выбран </w:t>
      </w:r>
      <w:proofErr w:type="spellStart"/>
      <w:r w:rsidRPr="004E6A42">
        <w:t>Segoe</w:t>
      </w:r>
      <w:proofErr w:type="spellEnd"/>
      <w:r w:rsidRPr="004E6A42">
        <w:t xml:space="preserve"> UI </w:t>
      </w:r>
      <w:r w:rsidR="00A52987">
        <w:t>–</w:t>
      </w:r>
      <w:r w:rsidRPr="004E6A42">
        <w:t xml:space="preserve"> современный гротескный шрифт от Microsoft.</w:t>
      </w:r>
    </w:p>
    <w:p w14:paraId="1F53167C" w14:textId="31D0F16A" w:rsidR="00C6324F" w:rsidRDefault="00C6324F" w:rsidP="00C6324F">
      <w:pPr>
        <w:pStyle w:val="2"/>
      </w:pPr>
      <w:r>
        <w:t>Разработка архитектуры ПО</w:t>
      </w:r>
    </w:p>
    <w:p w14:paraId="7DB6BE71" w14:textId="084FB9D5" w:rsidR="0019001B" w:rsidRDefault="0019001B" w:rsidP="0019001B">
      <w:pPr>
        <w:pStyle w:val="a3"/>
      </w:pPr>
      <w:r>
        <w:t xml:space="preserve">Для обеспечения эффективного функционирования подсистемы необходимо </w:t>
      </w:r>
      <w:r w:rsidR="00A52987">
        <w:t>реализовать</w:t>
      </w:r>
      <w:r>
        <w:t xml:space="preserve"> трехзвенную архитектуру, объединяющую клиентск</w:t>
      </w:r>
      <w:r w:rsidR="00A52987">
        <w:t>ое оконное</w:t>
      </w:r>
      <w:r>
        <w:t xml:space="preserve"> </w:t>
      </w:r>
      <w:r w:rsidR="00A52987">
        <w:t>приложение</w:t>
      </w:r>
      <w:r w:rsidR="008572D5" w:rsidRPr="008572D5">
        <w:t xml:space="preserve">, Web API и сервер БД </w:t>
      </w:r>
      <w:r w:rsidR="00A52987">
        <w:t>для обеспечения четкого</w:t>
      </w:r>
      <w:r w:rsidR="008572D5" w:rsidRPr="008572D5">
        <w:t xml:space="preserve"> </w:t>
      </w:r>
      <w:r w:rsidR="00A52987" w:rsidRPr="00A52987">
        <w:t>разделения</w:t>
      </w:r>
      <w:r w:rsidR="008572D5" w:rsidRPr="008572D5">
        <w:t xml:space="preserve"> ответственности между уровнями:</w:t>
      </w:r>
    </w:p>
    <w:p w14:paraId="5E5EC22E" w14:textId="460A474D" w:rsidR="008572D5" w:rsidRPr="008572D5" w:rsidRDefault="008572D5" w:rsidP="008572D5">
      <w:pPr>
        <w:pStyle w:val="a3"/>
        <w:numPr>
          <w:ilvl w:val="0"/>
          <w:numId w:val="15"/>
        </w:numPr>
        <w:tabs>
          <w:tab w:val="left" w:pos="993"/>
        </w:tabs>
        <w:ind w:left="0" w:firstLine="709"/>
      </w:pPr>
      <w:r>
        <w:t>клиентский уровень: WPF-приложение с MVVM-паттерном, отвечающее за пользовательский интерфейс</w:t>
      </w:r>
      <w:r w:rsidRPr="008572D5">
        <w:t>;</w:t>
      </w:r>
    </w:p>
    <w:p w14:paraId="2F4F9AC9" w14:textId="136F012C" w:rsidR="008572D5" w:rsidRPr="008572D5" w:rsidRDefault="008572D5" w:rsidP="008572D5">
      <w:pPr>
        <w:pStyle w:val="a3"/>
        <w:numPr>
          <w:ilvl w:val="0"/>
          <w:numId w:val="15"/>
        </w:numPr>
        <w:tabs>
          <w:tab w:val="left" w:pos="993"/>
        </w:tabs>
        <w:ind w:left="0" w:firstLine="709"/>
      </w:pPr>
      <w:r>
        <w:lastRenderedPageBreak/>
        <w:t xml:space="preserve">серверный уровень: </w:t>
      </w:r>
      <w:proofErr w:type="spellStart"/>
      <w:r>
        <w:t>RESTful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API на ASP.NET Core, обрабатывающий бизнес-логику</w:t>
      </w:r>
      <w:r w:rsidRPr="008572D5">
        <w:t>;</w:t>
      </w:r>
    </w:p>
    <w:p w14:paraId="64D22B7A" w14:textId="402C23FA" w:rsidR="00EB47F6" w:rsidRDefault="008572D5" w:rsidP="00EB47F6">
      <w:pPr>
        <w:pStyle w:val="a3"/>
        <w:numPr>
          <w:ilvl w:val="0"/>
          <w:numId w:val="15"/>
        </w:numPr>
        <w:tabs>
          <w:tab w:val="left" w:pos="993"/>
        </w:tabs>
        <w:ind w:left="0" w:firstLine="709"/>
      </w:pPr>
      <w:r>
        <w:t>уровень данных: MySQL 8.0 для хранения и управления данными</w:t>
      </w:r>
      <w:r w:rsidRPr="008572D5">
        <w:t>.</w:t>
      </w:r>
    </w:p>
    <w:p w14:paraId="7BCAC4FC" w14:textId="77777777" w:rsidR="00EB47F6" w:rsidRDefault="00EB47F6" w:rsidP="00EB47F6">
      <w:pPr>
        <w:pStyle w:val="a3"/>
      </w:pPr>
      <w:r>
        <w:t>Такая архитектура обеспечивает масштабируемость, безопасность и возможность независимого развития каждого компонента системы.</w:t>
      </w:r>
    </w:p>
    <w:p w14:paraId="1F3D3B7D" w14:textId="7873F9D3" w:rsidR="008572D5" w:rsidRDefault="0019001B" w:rsidP="008572D5">
      <w:pPr>
        <w:pStyle w:val="a3"/>
      </w:pPr>
      <w:r>
        <w:t xml:space="preserve">Диаграмма развертывания, представленная на рисунке </w:t>
      </w:r>
      <w:r w:rsidR="00466636">
        <w:t>4</w:t>
      </w:r>
      <w:r>
        <w:t xml:space="preserve">, демонстрирует физическую конфигурацию подсистемы и визуализирует взаимосвязь отдельных компонентов. </w:t>
      </w:r>
      <w:r w:rsidR="008572D5">
        <w:t xml:space="preserve">Клиентское приложение взаимодействует с Web API через HTTP-запросы, а серверная часть обеспечивает доступ к </w:t>
      </w:r>
      <w:r w:rsidR="00A52987">
        <w:t>БД</w:t>
      </w:r>
      <w:r w:rsidR="008572D5">
        <w:t xml:space="preserve"> через </w:t>
      </w:r>
      <w:proofErr w:type="spellStart"/>
      <w:r w:rsidR="008572D5">
        <w:t>Entity</w:t>
      </w:r>
      <w:proofErr w:type="spellEnd"/>
      <w:r w:rsidR="008572D5">
        <w:t xml:space="preserve"> </w:t>
      </w:r>
      <w:proofErr w:type="spellStart"/>
      <w:r w:rsidR="008572D5">
        <w:t>Framework</w:t>
      </w:r>
      <w:proofErr w:type="spellEnd"/>
      <w:r w:rsidR="008572D5">
        <w:t xml:space="preserve"> </w:t>
      </w:r>
      <w:proofErr w:type="spellStart"/>
      <w:r w:rsidR="008572D5">
        <w:t>Core</w:t>
      </w:r>
      <w:proofErr w:type="spellEnd"/>
      <w:r w:rsidR="008572D5">
        <w:t>.</w:t>
      </w:r>
    </w:p>
    <w:p w14:paraId="77A2E107" w14:textId="17B8046F" w:rsidR="008572D5" w:rsidRPr="001B5FAA" w:rsidRDefault="000E5364" w:rsidP="00961FB9">
      <w:pPr>
        <w:pStyle w:val="afd"/>
      </w:pPr>
      <w:r>
        <w:rPr>
          <w:lang w:eastAsia="ru-RU"/>
        </w:rPr>
        <w:pict w14:anchorId="4617B2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172.5pt">
            <v:imagedata r:id="rId11" o:title="uml1"/>
          </v:shape>
        </w:pict>
      </w:r>
    </w:p>
    <w:p w14:paraId="0B1FFCC3" w14:textId="15EA2315" w:rsidR="008572D5" w:rsidRDefault="006E15AE" w:rsidP="008572D5">
      <w:pPr>
        <w:pStyle w:val="a3"/>
        <w:jc w:val="center"/>
      </w:pPr>
      <w:r>
        <w:t>Рисунок 4</w:t>
      </w:r>
      <w:r w:rsidR="00BA3FEB">
        <w:t xml:space="preserve"> – Диаграмма развертывания</w:t>
      </w:r>
    </w:p>
    <w:p w14:paraId="2674116A" w14:textId="27EE1551" w:rsidR="0019001B" w:rsidRDefault="0019001B" w:rsidP="0019001B">
      <w:pPr>
        <w:pStyle w:val="2"/>
      </w:pPr>
      <w:r w:rsidRPr="0019001B">
        <w:t>Проектирование базы данных</w:t>
      </w:r>
    </w:p>
    <w:p w14:paraId="5EEA5BE1" w14:textId="0D89F867" w:rsidR="00961FB9" w:rsidRDefault="00961FB9" w:rsidP="00961FB9">
      <w:pPr>
        <w:pStyle w:val="a3"/>
      </w:pPr>
      <w:r>
        <w:t xml:space="preserve">Для обеспечения эффективного хранения и управления данными разработана реляционная </w:t>
      </w:r>
      <w:r w:rsidR="00466636">
        <w:t>БД</w:t>
      </w:r>
      <w:r>
        <w:t>, охватывающая информ</w:t>
      </w:r>
      <w:r w:rsidR="00CF3D6B">
        <w:t xml:space="preserve">ацию о пользователях, соревнованиях, </w:t>
      </w:r>
      <w:r w:rsidR="00466636" w:rsidRPr="00CF3D6B">
        <w:t>командах</w:t>
      </w:r>
      <w:r>
        <w:t>, задачах и</w:t>
      </w:r>
      <w:r w:rsidR="00466636">
        <w:t xml:space="preserve"> других</w:t>
      </w:r>
      <w:r>
        <w:t xml:space="preserve"> связанных сущностях</w:t>
      </w:r>
      <w:r w:rsidR="00BA3B61" w:rsidRPr="00BA3B61">
        <w:t xml:space="preserve"> [3]</w:t>
      </w:r>
      <w:r>
        <w:t>. В рамках процесса проектирования БД разработана физическая модель</w:t>
      </w:r>
      <w:r w:rsidR="00466636">
        <w:t xml:space="preserve"> БД, представленная на рисунке 5</w:t>
      </w:r>
      <w:r>
        <w:t>.</w:t>
      </w:r>
    </w:p>
    <w:p w14:paraId="5FD39D47" w14:textId="5920B2B6" w:rsidR="00961FB9" w:rsidRDefault="00360735" w:rsidP="006F1601">
      <w:pPr>
        <w:pStyle w:val="afd"/>
      </w:pPr>
      <w:r>
        <w:rPr>
          <w:lang w:eastAsia="ru-RU"/>
        </w:rPr>
        <w:lastRenderedPageBreak/>
        <w:drawing>
          <wp:inline distT="0" distB="0" distL="0" distR="0" wp14:anchorId="5333A742" wp14:editId="100CE102">
            <wp:extent cx="5935980" cy="4168140"/>
            <wp:effectExtent l="0" t="0" r="7620" b="3810"/>
            <wp:docPr id="26425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CB1E4" w14:textId="4DE11FF3" w:rsidR="00086967" w:rsidRDefault="001B5FAA" w:rsidP="00086967">
      <w:pPr>
        <w:pStyle w:val="a3"/>
        <w:spacing w:line="240" w:lineRule="auto"/>
        <w:jc w:val="center"/>
      </w:pPr>
      <w:r>
        <w:t>Рисунок 5</w:t>
      </w:r>
      <w:r w:rsidR="00961FB9">
        <w:t xml:space="preserve"> – Физическая модель БД </w:t>
      </w:r>
      <w:r w:rsidR="00466636">
        <w:t>(</w:t>
      </w:r>
      <w:r w:rsidR="006F1601">
        <w:t>фрагмент)</w:t>
      </w:r>
    </w:p>
    <w:p w14:paraId="50938A90" w14:textId="77777777" w:rsidR="00086967" w:rsidRDefault="00086967">
      <w:pPr>
        <w:spacing w:after="160" w:line="259" w:lineRule="auto"/>
        <w:jc w:val="left"/>
      </w:pPr>
      <w:r>
        <w:br w:type="page"/>
      </w:r>
    </w:p>
    <w:p w14:paraId="7BCD2E81" w14:textId="77777777" w:rsidR="00086967" w:rsidRDefault="00086967" w:rsidP="000E5364">
      <w:pPr>
        <w:pStyle w:val="1"/>
        <w:jc w:val="both"/>
      </w:pPr>
      <w:r w:rsidRPr="002550B1">
        <w:lastRenderedPageBreak/>
        <w:t>Разработка и интеграция модулей программного обеспечения</w:t>
      </w:r>
    </w:p>
    <w:p w14:paraId="097E0A65" w14:textId="77777777" w:rsidR="00086967" w:rsidRDefault="00086967" w:rsidP="00086967">
      <w:pPr>
        <w:pStyle w:val="2"/>
      </w:pPr>
      <w:r w:rsidRPr="002550B1">
        <w:t>Разработка программных модулей</w:t>
      </w:r>
    </w:p>
    <w:p w14:paraId="0FFE7DD2" w14:textId="115446C1" w:rsidR="004B7B29" w:rsidRDefault="004B7B29" w:rsidP="00086967">
      <w:pPr>
        <w:pStyle w:val="a3"/>
      </w:pPr>
      <w:r w:rsidRPr="004B7B29">
        <w:t xml:space="preserve">Для реализации подсистемы разработаны ASP.NET Core Web API (серверная часть) и WPF-приложение (клиентская часть) на языке C# в среде Visual Studio 2022. </w:t>
      </w:r>
      <w:r w:rsidR="007F79FE">
        <w:rPr>
          <w:rStyle w:val="docdata"/>
          <w:color w:val="000000"/>
          <w:szCs w:val="28"/>
        </w:rPr>
        <w:t xml:space="preserve">В качестве </w:t>
      </w:r>
      <w:r w:rsidR="007F79FE" w:rsidRPr="0090568B">
        <w:rPr>
          <w:rStyle w:val="docdata"/>
          <w:color w:val="000000"/>
          <w:szCs w:val="28"/>
        </w:rPr>
        <w:t>ORM</w:t>
      </w:r>
      <w:r w:rsidR="007F79FE">
        <w:rPr>
          <w:rStyle w:val="docdata"/>
          <w:color w:val="000000"/>
          <w:szCs w:val="28"/>
        </w:rPr>
        <w:t xml:space="preserve"> применяется </w:t>
      </w:r>
      <w:proofErr w:type="spellStart"/>
      <w:r w:rsidR="007F79FE">
        <w:rPr>
          <w:rStyle w:val="docdata"/>
          <w:color w:val="000000"/>
          <w:szCs w:val="28"/>
        </w:rPr>
        <w:t>Entity</w:t>
      </w:r>
      <w:proofErr w:type="spellEnd"/>
      <w:r w:rsidR="007F79FE">
        <w:rPr>
          <w:rStyle w:val="docdata"/>
          <w:color w:val="000000"/>
          <w:szCs w:val="28"/>
        </w:rPr>
        <w:t xml:space="preserve"> </w:t>
      </w:r>
      <w:proofErr w:type="spellStart"/>
      <w:r w:rsidR="007F79FE">
        <w:rPr>
          <w:rStyle w:val="docdata"/>
          <w:color w:val="000000"/>
          <w:szCs w:val="28"/>
        </w:rPr>
        <w:t>Framework</w:t>
      </w:r>
      <w:proofErr w:type="spellEnd"/>
      <w:r w:rsidR="007F79FE">
        <w:rPr>
          <w:rStyle w:val="docdata"/>
          <w:color w:val="000000"/>
          <w:szCs w:val="28"/>
        </w:rPr>
        <w:t xml:space="preserve"> </w:t>
      </w:r>
      <w:proofErr w:type="spellStart"/>
      <w:r w:rsidR="007F79FE">
        <w:rPr>
          <w:rStyle w:val="docdata"/>
          <w:color w:val="000000"/>
          <w:szCs w:val="28"/>
        </w:rPr>
        <w:t>Core</w:t>
      </w:r>
      <w:proofErr w:type="spellEnd"/>
      <w:r w:rsidR="007F79FE">
        <w:rPr>
          <w:rStyle w:val="docdata"/>
          <w:color w:val="000000"/>
          <w:szCs w:val="28"/>
        </w:rPr>
        <w:t xml:space="preserve">, обеспечивающий взаимодействие с </w:t>
      </w:r>
      <w:r w:rsidR="007F79FE">
        <w:rPr>
          <w:color w:val="000000"/>
          <w:szCs w:val="28"/>
        </w:rPr>
        <w:t xml:space="preserve">БД и автоматическое сопоставление сущностей с таблицами БД. </w:t>
      </w:r>
      <w:r w:rsidRPr="004B7B29">
        <w:t>Архитектура построена по принципу трехзвенной модели с использованием современных паттернов проектирования.</w:t>
      </w:r>
    </w:p>
    <w:p w14:paraId="29708868" w14:textId="528B581A" w:rsidR="004B7B29" w:rsidRDefault="007F79FE" w:rsidP="002240FD">
      <w:pPr>
        <w:pStyle w:val="a3"/>
      </w:pPr>
      <w:r>
        <w:rPr>
          <w:lang w:val="en-US"/>
        </w:rPr>
        <w:t>WPF</w:t>
      </w:r>
      <w:r>
        <w:t xml:space="preserve">-клиент построен </w:t>
      </w:r>
      <w:r w:rsidR="002240FD">
        <w:t>по паттерну MVVM</w:t>
      </w:r>
      <w:r w:rsidRPr="007F79FE">
        <w:t>. Это позволяет отделить бизнес-логику от интерфейса, обеспечивая реактивное обновление UI через механизмы привязки данных (</w:t>
      </w:r>
      <w:proofErr w:type="spellStart"/>
      <w:r w:rsidRPr="007F79FE">
        <w:t>Binding</w:t>
      </w:r>
      <w:proofErr w:type="spellEnd"/>
      <w:r w:rsidRPr="007F79FE">
        <w:t>), команд (</w:t>
      </w:r>
      <w:proofErr w:type="spellStart"/>
      <w:r w:rsidRPr="007F79FE">
        <w:t>ICommand</w:t>
      </w:r>
      <w:proofErr w:type="spellEnd"/>
      <w:r w:rsidRPr="007F79FE">
        <w:t>) и уведомлений (</w:t>
      </w:r>
      <w:proofErr w:type="spellStart"/>
      <w:r w:rsidRPr="007F79FE">
        <w:t>INotifyPropertyChanged</w:t>
      </w:r>
      <w:proofErr w:type="spellEnd"/>
      <w:r w:rsidRPr="007F79FE">
        <w:t>)</w:t>
      </w:r>
      <w:r w:rsidR="00BA3B61" w:rsidRPr="00BA3B61">
        <w:t xml:space="preserve"> [</w:t>
      </w:r>
      <w:r w:rsidR="00BA3B61" w:rsidRPr="00A933A4">
        <w:t>2</w:t>
      </w:r>
      <w:r w:rsidR="00BA3B61" w:rsidRPr="00BA3B61">
        <w:t>]</w:t>
      </w:r>
      <w:r w:rsidRPr="007F79FE">
        <w:t>.</w:t>
      </w:r>
    </w:p>
    <w:p w14:paraId="1BC9F6D9" w14:textId="0DE3CA55" w:rsidR="007F79FE" w:rsidRPr="007F79FE" w:rsidRDefault="007F79FE" w:rsidP="00086967">
      <w:pPr>
        <w:pStyle w:val="a3"/>
      </w:pPr>
      <w:r>
        <w:t xml:space="preserve">Серверный </w:t>
      </w:r>
      <w:r>
        <w:rPr>
          <w:lang w:val="en-US"/>
        </w:rPr>
        <w:t>Web</w:t>
      </w:r>
      <w:r w:rsidRPr="007F79FE">
        <w:t xml:space="preserve"> </w:t>
      </w:r>
      <w:r>
        <w:rPr>
          <w:lang w:val="en-US"/>
        </w:rPr>
        <w:t>API</w:t>
      </w:r>
      <w:r w:rsidRPr="007F79FE">
        <w:t xml:space="preserve"> </w:t>
      </w:r>
      <w:r>
        <w:t xml:space="preserve">реализует </w:t>
      </w:r>
      <w:r>
        <w:rPr>
          <w:lang w:val="en-US"/>
        </w:rPr>
        <w:t>RESTful</w:t>
      </w:r>
      <w:r w:rsidRPr="007F79FE">
        <w:t>-</w:t>
      </w:r>
      <w:r>
        <w:t>подход</w:t>
      </w:r>
      <w:r w:rsidRPr="007F79FE">
        <w:t>, где обработка запросов организована через специализированные контроллеры (</w:t>
      </w:r>
      <w:proofErr w:type="spellStart"/>
      <w:r w:rsidRPr="007F79FE">
        <w:t>Controllers</w:t>
      </w:r>
      <w:proofErr w:type="spellEnd"/>
      <w:r w:rsidRPr="007F79FE">
        <w:t>)</w:t>
      </w:r>
      <w:r>
        <w:t>.</w:t>
      </w:r>
      <w:r w:rsidRPr="007F79FE">
        <w:t xml:space="preserve"> </w:t>
      </w:r>
      <w:r w:rsidR="00B306C5" w:rsidRPr="00B306C5">
        <w:t xml:space="preserve">Бизнес-логика инкапсулирована в сервисных классах, а для </w:t>
      </w:r>
      <w:r w:rsidR="002401F7">
        <w:t xml:space="preserve">безопасной </w:t>
      </w:r>
      <w:r w:rsidR="00B306C5" w:rsidRPr="00B306C5">
        <w:t>передачи данных между слоями используется шаблон DTO</w:t>
      </w:r>
      <w:r w:rsidRPr="007F79FE">
        <w:t>.</w:t>
      </w:r>
    </w:p>
    <w:p w14:paraId="0E31D0F3" w14:textId="0898190D" w:rsidR="00086967" w:rsidRPr="009705A6" w:rsidRDefault="003731A6" w:rsidP="00086967">
      <w:pPr>
        <w:pStyle w:val="a3"/>
      </w:pPr>
      <w:r w:rsidRPr="003731A6">
        <w:t>Взаимодействие клиента с сервером осуществляется через HTTP-запросы к API, ответы возвращаются в JSON</w:t>
      </w:r>
      <w:r w:rsidR="000E5364" w:rsidRPr="000E5364">
        <w:t>-</w:t>
      </w:r>
      <w:r w:rsidRPr="003731A6">
        <w:t xml:space="preserve">формате. Для выполнения запросов используется сетевой клиент </w:t>
      </w:r>
      <w:proofErr w:type="spellStart"/>
      <w:r w:rsidRPr="003731A6">
        <w:t>HttpClient</w:t>
      </w:r>
      <w:proofErr w:type="spellEnd"/>
      <w:r w:rsidRPr="003731A6">
        <w:t>.</w:t>
      </w:r>
      <w:r w:rsidR="00086967" w:rsidRPr="00E2413F">
        <w:t xml:space="preserve"> </w:t>
      </w:r>
      <w:r w:rsidR="00086967">
        <w:t xml:space="preserve">Код метода создания записи о </w:t>
      </w:r>
      <w:r w:rsidR="00001A45">
        <w:t>соревновании</w:t>
      </w:r>
      <w:r w:rsidR="00086967">
        <w:t xml:space="preserve"> в БД</w:t>
      </w:r>
      <w:r w:rsidR="00CF0048">
        <w:t xml:space="preserve"> через</w:t>
      </w:r>
      <w:r w:rsidR="00086967">
        <w:t xml:space="preserve"> </w:t>
      </w:r>
      <w:r w:rsidR="000E5364">
        <w:t xml:space="preserve">отправку </w:t>
      </w:r>
      <w:r w:rsidR="00086967">
        <w:rPr>
          <w:lang w:val="en-US"/>
        </w:rPr>
        <w:t>POST</w:t>
      </w:r>
      <w:r w:rsidR="00086967" w:rsidRPr="00E2413F">
        <w:t>-</w:t>
      </w:r>
      <w:r w:rsidR="00086967">
        <w:t>запрос</w:t>
      </w:r>
      <w:r w:rsidR="000E5364">
        <w:t>а</w:t>
      </w:r>
      <w:r w:rsidR="00086967">
        <w:t xml:space="preserve"> на сервер представлен листингом 1.</w:t>
      </w:r>
    </w:p>
    <w:p w14:paraId="2829BCE4" w14:textId="77777777" w:rsidR="00086967" w:rsidRDefault="00086967" w:rsidP="00086967">
      <w:pPr>
        <w:pStyle w:val="aff2"/>
      </w:pPr>
      <w:r>
        <w:t xml:space="preserve">Листинг 1 </w:t>
      </w:r>
      <w:r w:rsidRPr="009A30BD">
        <w:t>–</w:t>
      </w:r>
      <w:r>
        <w:t xml:space="preserve"> Код метода для отправки </w:t>
      </w:r>
      <w:r>
        <w:rPr>
          <w:lang w:val="en-US"/>
        </w:rPr>
        <w:t>POST</w:t>
      </w:r>
      <w:r w:rsidRPr="00E2413F">
        <w:t>-</w:t>
      </w:r>
      <w:r>
        <w:t>запроса на сервер</w:t>
      </w:r>
    </w:p>
    <w:p w14:paraId="08F85775" w14:textId="77777777" w:rsidR="00241B7E" w:rsidRPr="00241B7E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>[</w:t>
      </w:r>
      <w:proofErr w:type="spellStart"/>
      <w:r w:rsidRPr="00241B7E">
        <w:rPr>
          <w:lang w:val="en-US"/>
        </w:rPr>
        <w:t>HttpPost</w:t>
      </w:r>
      <w:proofErr w:type="spellEnd"/>
      <w:r w:rsidRPr="00241B7E">
        <w:rPr>
          <w:lang w:val="en-US"/>
        </w:rPr>
        <w:t>]</w:t>
      </w:r>
    </w:p>
    <w:p w14:paraId="3A3FCC0A" w14:textId="77777777" w:rsidR="00241B7E" w:rsidRPr="00241B7E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 xml:space="preserve">public </w:t>
      </w:r>
      <w:proofErr w:type="spellStart"/>
      <w:r w:rsidRPr="00241B7E">
        <w:rPr>
          <w:lang w:val="en-US"/>
        </w:rPr>
        <w:t>async</w:t>
      </w:r>
      <w:proofErr w:type="spellEnd"/>
      <w:r w:rsidRPr="00241B7E">
        <w:rPr>
          <w:lang w:val="en-US"/>
        </w:rPr>
        <w:t xml:space="preserve"> Task&lt;</w:t>
      </w:r>
      <w:proofErr w:type="spellStart"/>
      <w:r w:rsidRPr="00241B7E">
        <w:rPr>
          <w:lang w:val="en-US"/>
        </w:rPr>
        <w:t>ActionResult</w:t>
      </w:r>
      <w:proofErr w:type="spellEnd"/>
      <w:r w:rsidRPr="00241B7E">
        <w:rPr>
          <w:lang w:val="en-US"/>
        </w:rPr>
        <w:t>&lt;</w:t>
      </w:r>
      <w:proofErr w:type="spellStart"/>
      <w:r w:rsidRPr="00241B7E">
        <w:rPr>
          <w:lang w:val="en-US"/>
        </w:rPr>
        <w:t>ApiResponse</w:t>
      </w:r>
      <w:proofErr w:type="spellEnd"/>
      <w:r w:rsidRPr="00241B7E">
        <w:rPr>
          <w:lang w:val="en-US"/>
        </w:rPr>
        <w:t xml:space="preserve">&gt;&gt; </w:t>
      </w:r>
      <w:proofErr w:type="spellStart"/>
      <w:r w:rsidRPr="00241B7E">
        <w:rPr>
          <w:lang w:val="en-US"/>
        </w:rPr>
        <w:t>CreateCompetition</w:t>
      </w:r>
      <w:proofErr w:type="spellEnd"/>
      <w:r w:rsidRPr="00241B7E">
        <w:rPr>
          <w:lang w:val="en-US"/>
        </w:rPr>
        <w:t>([</w:t>
      </w:r>
      <w:proofErr w:type="spellStart"/>
      <w:r w:rsidRPr="00241B7E">
        <w:rPr>
          <w:lang w:val="en-US"/>
        </w:rPr>
        <w:t>FromBody</w:t>
      </w:r>
      <w:proofErr w:type="spellEnd"/>
      <w:r w:rsidRPr="00241B7E">
        <w:rPr>
          <w:lang w:val="en-US"/>
        </w:rPr>
        <w:t xml:space="preserve">] </w:t>
      </w:r>
      <w:proofErr w:type="spellStart"/>
      <w:r w:rsidRPr="00241B7E">
        <w:rPr>
          <w:lang w:val="en-US"/>
        </w:rPr>
        <w:t>CreateCompetitionDto</w:t>
      </w:r>
      <w:proofErr w:type="spellEnd"/>
      <w:r w:rsidRPr="00241B7E">
        <w:rPr>
          <w:lang w:val="en-US"/>
        </w:rPr>
        <w:t xml:space="preserve"> </w:t>
      </w:r>
      <w:proofErr w:type="spellStart"/>
      <w:r w:rsidRPr="00241B7E">
        <w:rPr>
          <w:lang w:val="en-US"/>
        </w:rPr>
        <w:t>dto</w:t>
      </w:r>
      <w:proofErr w:type="spellEnd"/>
      <w:r w:rsidRPr="00241B7E">
        <w:rPr>
          <w:lang w:val="en-US"/>
        </w:rPr>
        <w:t>)</w:t>
      </w:r>
    </w:p>
    <w:p w14:paraId="1C0024AE" w14:textId="77777777" w:rsidR="007F79FE" w:rsidRDefault="007F79FE" w:rsidP="007F79FE">
      <w:pPr>
        <w:pStyle w:val="aff0"/>
      </w:pPr>
      <w:r>
        <w:t>{</w:t>
      </w:r>
    </w:p>
    <w:p w14:paraId="2CA79FBB" w14:textId="7D85D297" w:rsidR="007F79FE" w:rsidRDefault="007F79FE" w:rsidP="007F79FE">
      <w:pPr>
        <w:pStyle w:val="aff0"/>
      </w:pPr>
      <w:r>
        <w:t xml:space="preserve">    </w:t>
      </w:r>
      <w:proofErr w:type="spellStart"/>
      <w:r>
        <w:t>try</w:t>
      </w:r>
      <w:proofErr w:type="spellEnd"/>
      <w:r w:rsidR="000E5364">
        <w:t xml:space="preserve"> </w:t>
      </w:r>
      <w:r>
        <w:t>{</w:t>
      </w:r>
    </w:p>
    <w:p w14:paraId="1BC842EA" w14:textId="076B5AC7" w:rsidR="00241B7E" w:rsidRPr="00241B7E" w:rsidRDefault="007F79FE" w:rsidP="007F79FE">
      <w:pPr>
        <w:pStyle w:val="aff0"/>
      </w:pPr>
      <w:r>
        <w:lastRenderedPageBreak/>
        <w:t xml:space="preserve">        </w:t>
      </w:r>
      <w:r w:rsidR="00241B7E" w:rsidRPr="00241B7E">
        <w:t xml:space="preserve">// Извлечение </w:t>
      </w:r>
      <w:r w:rsidR="00241B7E" w:rsidRPr="00241B7E">
        <w:rPr>
          <w:lang w:val="en-US"/>
        </w:rPr>
        <w:t>ID</w:t>
      </w:r>
      <w:r w:rsidR="00241B7E" w:rsidRPr="00241B7E">
        <w:t xml:space="preserve"> пользователя из </w:t>
      </w:r>
      <w:r w:rsidR="00241B7E" w:rsidRPr="00241B7E">
        <w:rPr>
          <w:lang w:val="en-US"/>
        </w:rPr>
        <w:t>JWT</w:t>
      </w:r>
      <w:r w:rsidR="00241B7E" w:rsidRPr="00241B7E">
        <w:t>-токена</w:t>
      </w:r>
    </w:p>
    <w:p w14:paraId="6CBBC8E5" w14:textId="51E2F7B1" w:rsidR="00241B7E" w:rsidRPr="00241B7E" w:rsidRDefault="00241B7E" w:rsidP="00241B7E">
      <w:pPr>
        <w:pStyle w:val="aff0"/>
        <w:rPr>
          <w:lang w:val="en-US"/>
        </w:rPr>
      </w:pPr>
      <w:r w:rsidRPr="007F79FE">
        <w:t xml:space="preserve">    </w:t>
      </w:r>
      <w:r w:rsidR="007F79FE" w:rsidRPr="007F79FE">
        <w:t xml:space="preserve">    </w:t>
      </w:r>
      <w:proofErr w:type="spellStart"/>
      <w:r w:rsidRPr="00241B7E">
        <w:rPr>
          <w:lang w:val="en-US"/>
        </w:rPr>
        <w:t>var</w:t>
      </w:r>
      <w:proofErr w:type="spellEnd"/>
      <w:r w:rsidRPr="00241B7E">
        <w:rPr>
          <w:lang w:val="en-US"/>
        </w:rPr>
        <w:t xml:space="preserve"> </w:t>
      </w:r>
      <w:proofErr w:type="spellStart"/>
      <w:r w:rsidRPr="00241B7E">
        <w:rPr>
          <w:lang w:val="en-US"/>
        </w:rPr>
        <w:t>userId</w:t>
      </w:r>
      <w:proofErr w:type="spellEnd"/>
      <w:r w:rsidRPr="00241B7E">
        <w:rPr>
          <w:lang w:val="en-US"/>
        </w:rPr>
        <w:t xml:space="preserve"> = </w:t>
      </w:r>
      <w:proofErr w:type="spellStart"/>
      <w:proofErr w:type="gramStart"/>
      <w:r w:rsidRPr="00241B7E">
        <w:rPr>
          <w:lang w:val="en-US"/>
        </w:rPr>
        <w:t>GetUserId</w:t>
      </w:r>
      <w:proofErr w:type="spellEnd"/>
      <w:r w:rsidRPr="00241B7E">
        <w:rPr>
          <w:lang w:val="en-US"/>
        </w:rPr>
        <w:t>(</w:t>
      </w:r>
      <w:proofErr w:type="gramEnd"/>
      <w:r w:rsidRPr="00241B7E">
        <w:rPr>
          <w:lang w:val="en-US"/>
        </w:rPr>
        <w:t>);</w:t>
      </w:r>
    </w:p>
    <w:p w14:paraId="3B9E271C" w14:textId="038C36B6" w:rsidR="00241B7E" w:rsidRPr="000E5364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 xml:space="preserve">    </w:t>
      </w:r>
      <w:r w:rsidR="007F79FE" w:rsidRPr="007F79FE">
        <w:rPr>
          <w:lang w:val="en-US"/>
        </w:rPr>
        <w:t xml:space="preserve">    </w:t>
      </w:r>
      <w:r w:rsidRPr="00241B7E">
        <w:rPr>
          <w:lang w:val="en-US"/>
        </w:rPr>
        <w:t>var user = await _</w:t>
      </w:r>
      <w:proofErr w:type="spellStart"/>
      <w:proofErr w:type="gramStart"/>
      <w:r w:rsidRPr="00241B7E">
        <w:rPr>
          <w:lang w:val="en-US"/>
        </w:rPr>
        <w:t>context.Users.FindAsync</w:t>
      </w:r>
      <w:proofErr w:type="spellEnd"/>
      <w:proofErr w:type="gramEnd"/>
      <w:r w:rsidRPr="00241B7E">
        <w:rPr>
          <w:lang w:val="en-US"/>
        </w:rPr>
        <w:t>(</w:t>
      </w:r>
      <w:proofErr w:type="spellStart"/>
      <w:r w:rsidRPr="00241B7E">
        <w:rPr>
          <w:lang w:val="en-US"/>
        </w:rPr>
        <w:t>userId</w:t>
      </w:r>
      <w:proofErr w:type="spellEnd"/>
      <w:r w:rsidRPr="00241B7E">
        <w:rPr>
          <w:lang w:val="en-US"/>
        </w:rPr>
        <w:t>);</w:t>
      </w:r>
    </w:p>
    <w:p w14:paraId="3D4F4027" w14:textId="743A9522" w:rsidR="00241B7E" w:rsidRPr="00241B7E" w:rsidRDefault="00241B7E" w:rsidP="00241B7E">
      <w:pPr>
        <w:pStyle w:val="aff0"/>
      </w:pPr>
      <w:r w:rsidRPr="000E5364">
        <w:rPr>
          <w:lang w:val="en-US"/>
        </w:rPr>
        <w:t xml:space="preserve">    </w:t>
      </w:r>
      <w:r w:rsidR="007F79FE" w:rsidRPr="000E5364">
        <w:rPr>
          <w:lang w:val="en-US"/>
        </w:rPr>
        <w:t xml:space="preserve">    </w:t>
      </w:r>
      <w:r w:rsidRPr="00241B7E">
        <w:t>// Проверка доступа: только организатор (</w:t>
      </w:r>
      <w:proofErr w:type="spellStart"/>
      <w:r w:rsidRPr="00241B7E">
        <w:rPr>
          <w:lang w:val="en-US"/>
        </w:rPr>
        <w:t>RoleId</w:t>
      </w:r>
      <w:proofErr w:type="spellEnd"/>
      <w:r w:rsidRPr="00241B7E">
        <w:t xml:space="preserve"> = 3)</w:t>
      </w:r>
    </w:p>
    <w:p w14:paraId="245CEFFC" w14:textId="0F12E3BC" w:rsidR="00241B7E" w:rsidRPr="000E5364" w:rsidRDefault="00241B7E" w:rsidP="00241B7E">
      <w:pPr>
        <w:pStyle w:val="aff0"/>
      </w:pPr>
      <w:r w:rsidRPr="00241B7E">
        <w:t xml:space="preserve">    </w:t>
      </w:r>
      <w:r w:rsidR="0025373E">
        <w:t xml:space="preserve">    </w:t>
      </w:r>
      <w:r w:rsidRPr="00241B7E">
        <w:rPr>
          <w:lang w:val="en-US"/>
        </w:rPr>
        <w:t>if</w:t>
      </w:r>
      <w:r w:rsidRPr="000E5364">
        <w:t xml:space="preserve"> (</w:t>
      </w:r>
      <w:r w:rsidRPr="00241B7E">
        <w:rPr>
          <w:lang w:val="en-US"/>
        </w:rPr>
        <w:t>user</w:t>
      </w:r>
      <w:proofErr w:type="gramStart"/>
      <w:r w:rsidRPr="000E5364">
        <w:t>?.</w:t>
      </w:r>
      <w:proofErr w:type="spellStart"/>
      <w:r w:rsidRPr="00241B7E">
        <w:rPr>
          <w:lang w:val="en-US"/>
        </w:rPr>
        <w:t>RoleId</w:t>
      </w:r>
      <w:proofErr w:type="spellEnd"/>
      <w:proofErr w:type="gramEnd"/>
      <w:r w:rsidRPr="000E5364">
        <w:t xml:space="preserve"> != 3)</w:t>
      </w:r>
    </w:p>
    <w:p w14:paraId="798ADF65" w14:textId="52DE0D50" w:rsidR="00241B7E" w:rsidRPr="000E5364" w:rsidRDefault="00241B7E" w:rsidP="00241B7E">
      <w:pPr>
        <w:pStyle w:val="aff0"/>
      </w:pPr>
      <w:r w:rsidRPr="000E5364">
        <w:t xml:space="preserve">    </w:t>
      </w:r>
      <w:r w:rsidR="0025373E" w:rsidRPr="000E5364">
        <w:t xml:space="preserve">    </w:t>
      </w:r>
      <w:r w:rsidRPr="000E5364">
        <w:t xml:space="preserve">    </w:t>
      </w:r>
      <w:r w:rsidRPr="00241B7E">
        <w:rPr>
          <w:lang w:val="en-US"/>
        </w:rPr>
        <w:t>return</w:t>
      </w:r>
      <w:r w:rsidRPr="000E5364">
        <w:t xml:space="preserve"> </w:t>
      </w:r>
      <w:proofErr w:type="spellStart"/>
      <w:proofErr w:type="gramStart"/>
      <w:r w:rsidRPr="00241B7E">
        <w:rPr>
          <w:lang w:val="en-US"/>
        </w:rPr>
        <w:t>HandleForbidden</w:t>
      </w:r>
      <w:proofErr w:type="spellEnd"/>
      <w:r w:rsidRPr="000E5364">
        <w:t>(</w:t>
      </w:r>
      <w:proofErr w:type="gramEnd"/>
      <w:r w:rsidRPr="000E5364">
        <w:t>"</w:t>
      </w:r>
      <w:r w:rsidR="00CF0048">
        <w:t>Отказано</w:t>
      </w:r>
      <w:r w:rsidR="00CF0048" w:rsidRPr="000E5364">
        <w:t xml:space="preserve"> </w:t>
      </w:r>
      <w:r w:rsidR="00CF0048">
        <w:t>в</w:t>
      </w:r>
      <w:r w:rsidR="00CF0048" w:rsidRPr="000E5364">
        <w:t xml:space="preserve"> </w:t>
      </w:r>
      <w:r w:rsidR="00CF0048">
        <w:t>доступе</w:t>
      </w:r>
      <w:r w:rsidRPr="000E5364">
        <w:t>");</w:t>
      </w:r>
    </w:p>
    <w:p w14:paraId="5FA9102A" w14:textId="50009FBB" w:rsidR="00241B7E" w:rsidRPr="003148FD" w:rsidRDefault="00241B7E" w:rsidP="00241B7E">
      <w:pPr>
        <w:pStyle w:val="aff0"/>
      </w:pPr>
      <w:r w:rsidRPr="000E5364">
        <w:t xml:space="preserve">   </w:t>
      </w:r>
      <w:r w:rsidR="0025373E" w:rsidRPr="000E5364">
        <w:t xml:space="preserve">    </w:t>
      </w:r>
      <w:r w:rsidRPr="000E5364">
        <w:t xml:space="preserve"> </w:t>
      </w:r>
      <w:r w:rsidRPr="003148FD">
        <w:t xml:space="preserve">// </w:t>
      </w:r>
      <w:proofErr w:type="spellStart"/>
      <w:r w:rsidRPr="003148FD">
        <w:t>Маппинг</w:t>
      </w:r>
      <w:proofErr w:type="spellEnd"/>
      <w:r w:rsidRPr="003148FD">
        <w:t xml:space="preserve"> </w:t>
      </w:r>
      <w:r w:rsidRPr="00241B7E">
        <w:rPr>
          <w:lang w:val="en-US"/>
        </w:rPr>
        <w:t>DTO</w:t>
      </w:r>
      <w:r w:rsidRPr="003148FD">
        <w:t xml:space="preserve"> на модель сущности</w:t>
      </w:r>
    </w:p>
    <w:p w14:paraId="73DDF971" w14:textId="3A954AE3" w:rsidR="00241B7E" w:rsidRPr="00241B7E" w:rsidRDefault="00241B7E" w:rsidP="00241B7E">
      <w:pPr>
        <w:pStyle w:val="aff0"/>
        <w:rPr>
          <w:lang w:val="en-US"/>
        </w:rPr>
      </w:pPr>
      <w:r w:rsidRPr="003148FD">
        <w:t xml:space="preserve">   </w:t>
      </w:r>
      <w:r w:rsidR="0025373E" w:rsidRPr="003148FD">
        <w:t xml:space="preserve">    </w:t>
      </w:r>
      <w:r w:rsidRPr="003148FD">
        <w:t xml:space="preserve"> </w:t>
      </w:r>
      <w:r w:rsidRPr="00241B7E">
        <w:rPr>
          <w:lang w:val="en-US"/>
        </w:rPr>
        <w:t>var competition = new Competition</w:t>
      </w:r>
    </w:p>
    <w:p w14:paraId="25B74A41" w14:textId="79B88256" w:rsidR="00241B7E" w:rsidRPr="00241B7E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 xml:space="preserve">   </w:t>
      </w:r>
      <w:r w:rsidR="0025373E" w:rsidRPr="0025373E">
        <w:rPr>
          <w:lang w:val="en-US"/>
        </w:rPr>
        <w:t xml:space="preserve">    </w:t>
      </w:r>
      <w:r w:rsidRPr="00241B7E">
        <w:rPr>
          <w:lang w:val="en-US"/>
        </w:rPr>
        <w:t xml:space="preserve"> {</w:t>
      </w:r>
    </w:p>
    <w:p w14:paraId="03A8702A" w14:textId="5C4229AD" w:rsidR="00241B7E" w:rsidRPr="00241B7E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 xml:space="preserve">    </w:t>
      </w:r>
      <w:r w:rsidR="0025373E" w:rsidRPr="0025373E">
        <w:rPr>
          <w:lang w:val="en-US"/>
        </w:rPr>
        <w:t xml:space="preserve">    </w:t>
      </w:r>
      <w:r w:rsidRPr="00241B7E">
        <w:rPr>
          <w:lang w:val="en-US"/>
        </w:rPr>
        <w:t xml:space="preserve">    Name = </w:t>
      </w:r>
      <w:proofErr w:type="spellStart"/>
      <w:proofErr w:type="gramStart"/>
      <w:r w:rsidRPr="00241B7E">
        <w:rPr>
          <w:lang w:val="en-US"/>
        </w:rPr>
        <w:t>dto.Name</w:t>
      </w:r>
      <w:proofErr w:type="spellEnd"/>
      <w:proofErr w:type="gramEnd"/>
      <w:r w:rsidRPr="00241B7E">
        <w:rPr>
          <w:lang w:val="en-US"/>
        </w:rPr>
        <w:t>,</w:t>
      </w:r>
    </w:p>
    <w:p w14:paraId="6FE3B8D9" w14:textId="16A7A51D" w:rsidR="00241B7E" w:rsidRPr="00241B7E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 xml:space="preserve">    </w:t>
      </w:r>
      <w:r w:rsidR="0025373E" w:rsidRPr="0025373E">
        <w:rPr>
          <w:lang w:val="en-US"/>
        </w:rPr>
        <w:t xml:space="preserve">    </w:t>
      </w:r>
      <w:r w:rsidRPr="00241B7E">
        <w:rPr>
          <w:lang w:val="en-US"/>
        </w:rPr>
        <w:t xml:space="preserve">    Description = </w:t>
      </w:r>
      <w:proofErr w:type="spellStart"/>
      <w:proofErr w:type="gramStart"/>
      <w:r w:rsidRPr="00241B7E">
        <w:rPr>
          <w:lang w:val="en-US"/>
        </w:rPr>
        <w:t>dto.Description</w:t>
      </w:r>
      <w:proofErr w:type="spellEnd"/>
      <w:proofErr w:type="gramEnd"/>
      <w:r w:rsidRPr="00241B7E">
        <w:rPr>
          <w:lang w:val="en-US"/>
        </w:rPr>
        <w:t>,</w:t>
      </w:r>
    </w:p>
    <w:p w14:paraId="0E374283" w14:textId="0151C282" w:rsidR="00241B7E" w:rsidRPr="00241B7E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 xml:space="preserve">       </w:t>
      </w:r>
      <w:r w:rsidR="0025373E" w:rsidRPr="0025373E">
        <w:rPr>
          <w:lang w:val="en-US"/>
        </w:rPr>
        <w:t xml:space="preserve">    </w:t>
      </w:r>
      <w:r w:rsidRPr="00241B7E">
        <w:rPr>
          <w:lang w:val="en-US"/>
        </w:rPr>
        <w:t xml:space="preserve"> </w:t>
      </w:r>
      <w:proofErr w:type="spellStart"/>
      <w:r w:rsidRPr="00241B7E">
        <w:rPr>
          <w:lang w:val="en-US"/>
        </w:rPr>
        <w:t>StartDate</w:t>
      </w:r>
      <w:proofErr w:type="spellEnd"/>
      <w:r w:rsidRPr="00241B7E">
        <w:rPr>
          <w:lang w:val="en-US"/>
        </w:rPr>
        <w:t xml:space="preserve"> = </w:t>
      </w:r>
      <w:proofErr w:type="spellStart"/>
      <w:proofErr w:type="gramStart"/>
      <w:r w:rsidRPr="00241B7E">
        <w:rPr>
          <w:lang w:val="en-US"/>
        </w:rPr>
        <w:t>dto.StartDate</w:t>
      </w:r>
      <w:proofErr w:type="spellEnd"/>
      <w:proofErr w:type="gramEnd"/>
      <w:r w:rsidRPr="00241B7E">
        <w:rPr>
          <w:lang w:val="en-US"/>
        </w:rPr>
        <w:t>,</w:t>
      </w:r>
    </w:p>
    <w:p w14:paraId="78FF61CB" w14:textId="5C3A514A" w:rsidR="00241B7E" w:rsidRPr="00241B7E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 xml:space="preserve">      </w:t>
      </w:r>
      <w:r w:rsidR="0025373E" w:rsidRPr="0025373E">
        <w:rPr>
          <w:lang w:val="en-US"/>
        </w:rPr>
        <w:t xml:space="preserve">    </w:t>
      </w:r>
      <w:r w:rsidRPr="00241B7E">
        <w:rPr>
          <w:lang w:val="en-US"/>
        </w:rPr>
        <w:t xml:space="preserve">  </w:t>
      </w:r>
      <w:proofErr w:type="spellStart"/>
      <w:r w:rsidRPr="00241B7E">
        <w:rPr>
          <w:lang w:val="en-US"/>
        </w:rPr>
        <w:t>EndDate</w:t>
      </w:r>
      <w:proofErr w:type="spellEnd"/>
      <w:r w:rsidRPr="00241B7E">
        <w:rPr>
          <w:lang w:val="en-US"/>
        </w:rPr>
        <w:t xml:space="preserve"> = </w:t>
      </w:r>
      <w:proofErr w:type="spellStart"/>
      <w:proofErr w:type="gramStart"/>
      <w:r w:rsidRPr="00241B7E">
        <w:rPr>
          <w:lang w:val="en-US"/>
        </w:rPr>
        <w:t>dto.EndDate</w:t>
      </w:r>
      <w:proofErr w:type="spellEnd"/>
      <w:proofErr w:type="gramEnd"/>
      <w:r w:rsidRPr="00241B7E">
        <w:rPr>
          <w:lang w:val="en-US"/>
        </w:rPr>
        <w:t>,</w:t>
      </w:r>
    </w:p>
    <w:p w14:paraId="7857B083" w14:textId="19D8E7C0" w:rsidR="00241B7E" w:rsidRPr="00241B7E" w:rsidRDefault="00241B7E" w:rsidP="00241B7E">
      <w:pPr>
        <w:pStyle w:val="aff0"/>
      </w:pPr>
      <w:r w:rsidRPr="00360735">
        <w:rPr>
          <w:lang w:val="en-US"/>
        </w:rPr>
        <w:t xml:space="preserve">      </w:t>
      </w:r>
      <w:r w:rsidR="0025373E" w:rsidRPr="00360735">
        <w:rPr>
          <w:lang w:val="en-US"/>
        </w:rPr>
        <w:t xml:space="preserve">    </w:t>
      </w:r>
      <w:r w:rsidRPr="00360735">
        <w:rPr>
          <w:lang w:val="en-US"/>
        </w:rPr>
        <w:t xml:space="preserve">  </w:t>
      </w:r>
      <w:proofErr w:type="spellStart"/>
      <w:r w:rsidRPr="00241B7E">
        <w:rPr>
          <w:lang w:val="en-US"/>
        </w:rPr>
        <w:t>CreatedById</w:t>
      </w:r>
      <w:proofErr w:type="spellEnd"/>
      <w:r w:rsidRPr="00241B7E">
        <w:t xml:space="preserve"> = </w:t>
      </w:r>
      <w:proofErr w:type="spellStart"/>
      <w:r w:rsidRPr="00241B7E">
        <w:rPr>
          <w:lang w:val="en-US"/>
        </w:rPr>
        <w:t>userId</w:t>
      </w:r>
      <w:proofErr w:type="spellEnd"/>
      <w:r w:rsidRPr="00241B7E">
        <w:t xml:space="preserve"> // Связь с создателем</w:t>
      </w:r>
    </w:p>
    <w:p w14:paraId="587861B3" w14:textId="4A4C64B0" w:rsidR="00241B7E" w:rsidRPr="00241B7E" w:rsidRDefault="00241B7E" w:rsidP="00241B7E">
      <w:pPr>
        <w:pStyle w:val="aff0"/>
      </w:pPr>
      <w:r w:rsidRPr="00241B7E">
        <w:t xml:space="preserve">   </w:t>
      </w:r>
      <w:r w:rsidR="0025373E">
        <w:t xml:space="preserve">    </w:t>
      </w:r>
      <w:r w:rsidRPr="00241B7E">
        <w:t xml:space="preserve"> };</w:t>
      </w:r>
    </w:p>
    <w:p w14:paraId="1D48E4B3" w14:textId="5FCD153A" w:rsidR="00241B7E" w:rsidRPr="00241B7E" w:rsidRDefault="00241B7E" w:rsidP="00241B7E">
      <w:pPr>
        <w:pStyle w:val="aff0"/>
      </w:pPr>
      <w:r w:rsidRPr="00241B7E">
        <w:t xml:space="preserve"> </w:t>
      </w:r>
      <w:r w:rsidR="0025373E">
        <w:t xml:space="preserve">    </w:t>
      </w:r>
      <w:r w:rsidRPr="00241B7E">
        <w:t xml:space="preserve">   // Добавление сущности в контекст данных</w:t>
      </w:r>
    </w:p>
    <w:p w14:paraId="107A643F" w14:textId="53D3F607" w:rsidR="00241B7E" w:rsidRPr="00241B7E" w:rsidRDefault="00241B7E" w:rsidP="00241B7E">
      <w:pPr>
        <w:pStyle w:val="aff0"/>
      </w:pPr>
      <w:r w:rsidRPr="00241B7E">
        <w:t xml:space="preserve"> </w:t>
      </w:r>
      <w:r w:rsidR="0025373E">
        <w:t xml:space="preserve">    </w:t>
      </w:r>
      <w:r w:rsidRPr="00241B7E">
        <w:t xml:space="preserve">   _</w:t>
      </w:r>
      <w:proofErr w:type="gramStart"/>
      <w:r w:rsidRPr="00241B7E">
        <w:rPr>
          <w:lang w:val="en-US"/>
        </w:rPr>
        <w:t>context</w:t>
      </w:r>
      <w:r w:rsidRPr="00241B7E">
        <w:t>.</w:t>
      </w:r>
      <w:r w:rsidRPr="00241B7E">
        <w:rPr>
          <w:lang w:val="en-US"/>
        </w:rPr>
        <w:t>Competitions</w:t>
      </w:r>
      <w:r w:rsidRPr="00241B7E">
        <w:t>.</w:t>
      </w:r>
      <w:r w:rsidRPr="00241B7E">
        <w:rPr>
          <w:lang w:val="en-US"/>
        </w:rPr>
        <w:t>Add</w:t>
      </w:r>
      <w:proofErr w:type="gramEnd"/>
      <w:r w:rsidRPr="00241B7E">
        <w:t>(</w:t>
      </w:r>
      <w:r w:rsidRPr="00241B7E">
        <w:rPr>
          <w:lang w:val="en-US"/>
        </w:rPr>
        <w:t>competition</w:t>
      </w:r>
      <w:r w:rsidRPr="00241B7E">
        <w:t>);</w:t>
      </w:r>
    </w:p>
    <w:p w14:paraId="426487B9" w14:textId="2ED5F14C" w:rsidR="00241B7E" w:rsidRPr="00241B7E" w:rsidRDefault="00241B7E" w:rsidP="00241B7E">
      <w:pPr>
        <w:pStyle w:val="aff0"/>
      </w:pPr>
      <w:r w:rsidRPr="00241B7E">
        <w:t xml:space="preserve">  </w:t>
      </w:r>
      <w:r w:rsidR="0025373E">
        <w:t xml:space="preserve">    </w:t>
      </w:r>
      <w:r w:rsidRPr="00241B7E">
        <w:t xml:space="preserve">  // Асинхронное сохранение изменений в БД</w:t>
      </w:r>
    </w:p>
    <w:p w14:paraId="1059827C" w14:textId="4A507FD1" w:rsidR="00241B7E" w:rsidRDefault="00241B7E" w:rsidP="00241B7E">
      <w:pPr>
        <w:pStyle w:val="aff0"/>
      </w:pPr>
      <w:r w:rsidRPr="00241B7E">
        <w:t xml:space="preserve">  </w:t>
      </w:r>
      <w:r w:rsidR="0025373E">
        <w:t xml:space="preserve">    </w:t>
      </w:r>
      <w:r w:rsidRPr="00241B7E">
        <w:t xml:space="preserve">  </w:t>
      </w:r>
      <w:r w:rsidRPr="00241B7E">
        <w:rPr>
          <w:lang w:val="en-US"/>
        </w:rPr>
        <w:t>await</w:t>
      </w:r>
      <w:r w:rsidRPr="00241B7E">
        <w:t xml:space="preserve"> _</w:t>
      </w:r>
      <w:proofErr w:type="gramStart"/>
      <w:r w:rsidRPr="00241B7E">
        <w:rPr>
          <w:lang w:val="en-US"/>
        </w:rPr>
        <w:t>context</w:t>
      </w:r>
      <w:r w:rsidRPr="00241B7E">
        <w:t>.</w:t>
      </w:r>
      <w:proofErr w:type="spellStart"/>
      <w:r w:rsidRPr="00241B7E">
        <w:rPr>
          <w:lang w:val="en-US"/>
        </w:rPr>
        <w:t>SaveChangesAsync</w:t>
      </w:r>
      <w:proofErr w:type="spellEnd"/>
      <w:proofErr w:type="gramEnd"/>
      <w:r w:rsidRPr="00241B7E">
        <w:t>();</w:t>
      </w:r>
    </w:p>
    <w:p w14:paraId="4F2843CF" w14:textId="07057A7F" w:rsidR="0025373E" w:rsidRPr="0025373E" w:rsidRDefault="0025373E" w:rsidP="00241B7E">
      <w:pPr>
        <w:pStyle w:val="aff0"/>
      </w:pPr>
      <w:r>
        <w:t xml:space="preserve">        </w:t>
      </w:r>
      <w:r w:rsidRPr="0025373E">
        <w:t>//</w:t>
      </w:r>
      <w:r>
        <w:t xml:space="preserve"> Создание уведомления о создании нового соревнования</w:t>
      </w:r>
    </w:p>
    <w:p w14:paraId="0EBD6CBC" w14:textId="77777777" w:rsidR="0025373E" w:rsidRDefault="0025373E" w:rsidP="0025373E">
      <w:pPr>
        <w:pStyle w:val="aff0"/>
        <w:rPr>
          <w:lang w:val="en-US"/>
        </w:rPr>
      </w:pPr>
      <w:r>
        <w:t xml:space="preserve">        </w:t>
      </w:r>
      <w:r w:rsidRPr="0025373E">
        <w:rPr>
          <w:lang w:val="en-US"/>
        </w:rPr>
        <w:t>await _</w:t>
      </w:r>
      <w:proofErr w:type="spellStart"/>
      <w:r w:rsidRPr="0025373E">
        <w:rPr>
          <w:lang w:val="en-US"/>
        </w:rPr>
        <w:t>notificationHelper</w:t>
      </w:r>
      <w:proofErr w:type="spellEnd"/>
    </w:p>
    <w:p w14:paraId="4F6A882A" w14:textId="274EA284" w:rsidR="0025373E" w:rsidRPr="0025373E" w:rsidRDefault="0025373E" w:rsidP="0025373E">
      <w:pPr>
        <w:pStyle w:val="aff0"/>
        <w:rPr>
          <w:lang w:val="en-US"/>
        </w:rPr>
      </w:pPr>
      <w:proofErr w:type="gramStart"/>
      <w:r w:rsidRPr="0025373E">
        <w:rPr>
          <w:lang w:val="en-US"/>
        </w:rPr>
        <w:t>.</w:t>
      </w:r>
      <w:proofErr w:type="spellStart"/>
      <w:r w:rsidRPr="0025373E">
        <w:rPr>
          <w:lang w:val="en-US"/>
        </w:rPr>
        <w:t>NotifyOrganizersAboutNewCompetition</w:t>
      </w:r>
      <w:proofErr w:type="spellEnd"/>
      <w:proofErr w:type="gramEnd"/>
      <w:r w:rsidRPr="0025373E">
        <w:rPr>
          <w:lang w:val="en-US"/>
        </w:rPr>
        <w:t>(</w:t>
      </w:r>
    </w:p>
    <w:p w14:paraId="44F68FF2" w14:textId="2B225AD4" w:rsidR="0025373E" w:rsidRPr="0025373E" w:rsidRDefault="0025373E" w:rsidP="0025373E">
      <w:pPr>
        <w:pStyle w:val="aff0"/>
        <w:rPr>
          <w:lang w:val="en-US"/>
        </w:rPr>
      </w:pPr>
      <w:r w:rsidRPr="0025373E">
        <w:rPr>
          <w:lang w:val="en-US"/>
        </w:rPr>
        <w:t xml:space="preserve">            </w:t>
      </w:r>
      <w:proofErr w:type="spellStart"/>
      <w:proofErr w:type="gramStart"/>
      <w:r w:rsidRPr="0025373E">
        <w:rPr>
          <w:lang w:val="en-US"/>
        </w:rPr>
        <w:t>competition.Id</w:t>
      </w:r>
      <w:proofErr w:type="spellEnd"/>
      <w:proofErr w:type="gramEnd"/>
      <w:r w:rsidRPr="0025373E">
        <w:rPr>
          <w:lang w:val="en-US"/>
        </w:rPr>
        <w:t>,</w:t>
      </w:r>
    </w:p>
    <w:p w14:paraId="41FD04D7" w14:textId="67654246" w:rsidR="0025373E" w:rsidRPr="00246F1A" w:rsidRDefault="0025373E" w:rsidP="0025373E">
      <w:pPr>
        <w:pStyle w:val="af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 w:rsidRPr="00246F1A">
        <w:rPr>
          <w:lang w:val="en-US"/>
        </w:rPr>
        <w:t>competition.Name</w:t>
      </w:r>
      <w:proofErr w:type="spellEnd"/>
      <w:proofErr w:type="gramEnd"/>
      <w:r w:rsidRPr="00246F1A">
        <w:rPr>
          <w:lang w:val="en-US"/>
        </w:rPr>
        <w:t>,</w:t>
      </w:r>
    </w:p>
    <w:p w14:paraId="60AE2F99" w14:textId="0CAB98DF" w:rsidR="0025373E" w:rsidRPr="00241B7E" w:rsidRDefault="0025373E" w:rsidP="0025373E">
      <w:pPr>
        <w:pStyle w:val="aff0"/>
      </w:pPr>
      <w:r w:rsidRPr="00246F1A">
        <w:rPr>
          <w:lang w:val="en-US"/>
        </w:rPr>
        <w:t xml:space="preserve">            </w:t>
      </w:r>
      <w:proofErr w:type="spellStart"/>
      <w:proofErr w:type="gramStart"/>
      <w:r>
        <w:t>user.Username</w:t>
      </w:r>
      <w:proofErr w:type="spellEnd"/>
      <w:proofErr w:type="gramEnd"/>
      <w:r>
        <w:t>);</w:t>
      </w:r>
    </w:p>
    <w:p w14:paraId="54EF76FC" w14:textId="7646811B" w:rsidR="00241B7E" w:rsidRPr="00241B7E" w:rsidRDefault="00241B7E" w:rsidP="00241B7E">
      <w:pPr>
        <w:pStyle w:val="aff0"/>
      </w:pPr>
      <w:r w:rsidRPr="00241B7E">
        <w:t xml:space="preserve">  </w:t>
      </w:r>
      <w:r w:rsidR="0025373E">
        <w:t xml:space="preserve">    </w:t>
      </w:r>
      <w:r w:rsidRPr="00241B7E">
        <w:t xml:space="preserve">  // Возврат успешного ответа клиенту</w:t>
      </w:r>
    </w:p>
    <w:p w14:paraId="01B47446" w14:textId="525244C3" w:rsidR="00241B7E" w:rsidRDefault="00241B7E" w:rsidP="00241B7E">
      <w:pPr>
        <w:pStyle w:val="aff0"/>
      </w:pPr>
      <w:r w:rsidRPr="00241B7E">
        <w:t xml:space="preserve">  </w:t>
      </w:r>
      <w:r w:rsidR="0025373E">
        <w:t xml:space="preserve">    </w:t>
      </w:r>
      <w:r w:rsidRPr="00241B7E">
        <w:t xml:space="preserve">  </w:t>
      </w:r>
      <w:r w:rsidRPr="00241B7E">
        <w:rPr>
          <w:lang w:val="en-US"/>
        </w:rPr>
        <w:t>return</w:t>
      </w:r>
      <w:r w:rsidRPr="00241B7E">
        <w:t xml:space="preserve"> </w:t>
      </w:r>
      <w:proofErr w:type="spellStart"/>
      <w:proofErr w:type="gramStart"/>
      <w:r w:rsidRPr="00241B7E">
        <w:rPr>
          <w:lang w:val="en-US"/>
        </w:rPr>
        <w:t>HandleSuccess</w:t>
      </w:r>
      <w:proofErr w:type="spellEnd"/>
      <w:r w:rsidRPr="00241B7E">
        <w:t>(</w:t>
      </w:r>
      <w:proofErr w:type="gramEnd"/>
      <w:r w:rsidRPr="00241B7E">
        <w:t>"Соревнование успешно создано");</w:t>
      </w:r>
    </w:p>
    <w:p w14:paraId="0B74CD58" w14:textId="70C06C7A" w:rsidR="0025373E" w:rsidRPr="0025373E" w:rsidRDefault="0025373E" w:rsidP="0025373E">
      <w:pPr>
        <w:pStyle w:val="aff0"/>
      </w:pPr>
      <w:r>
        <w:t xml:space="preserve">    }</w:t>
      </w:r>
      <w:r w:rsidRPr="00360735">
        <w:t>//</w:t>
      </w:r>
      <w:r>
        <w:t>Обработка исключений возникших при создании</w:t>
      </w:r>
    </w:p>
    <w:p w14:paraId="1AF65EB2" w14:textId="77777777" w:rsidR="0025373E" w:rsidRDefault="0025373E" w:rsidP="0025373E">
      <w:pPr>
        <w:pStyle w:val="aff0"/>
      </w:pPr>
      <w:r>
        <w:t xml:space="preserve">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789B8F34" w14:textId="3DD7AF75" w:rsidR="0025373E" w:rsidRDefault="0025373E" w:rsidP="0025373E">
      <w:pPr>
        <w:pStyle w:val="aff0"/>
      </w:pPr>
      <w:r>
        <w:t xml:space="preserve">    {</w:t>
      </w:r>
    </w:p>
    <w:p w14:paraId="02D1B51B" w14:textId="57337053" w:rsidR="0025373E" w:rsidRDefault="0025373E" w:rsidP="0025373E">
      <w:pPr>
        <w:pStyle w:val="aff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HandleError</w:t>
      </w:r>
      <w:proofErr w:type="spellEnd"/>
      <w:r>
        <w:t>(</w:t>
      </w:r>
      <w:proofErr w:type="gramEnd"/>
      <w:r>
        <w:t>"Ошибка при создании соревнования");</w:t>
      </w:r>
    </w:p>
    <w:p w14:paraId="3924BDFD" w14:textId="79AEC45E" w:rsidR="0025373E" w:rsidRPr="00241B7E" w:rsidRDefault="0025373E" w:rsidP="0025373E">
      <w:pPr>
        <w:pStyle w:val="aff0"/>
      </w:pPr>
      <w:r>
        <w:t xml:space="preserve">    }</w:t>
      </w:r>
    </w:p>
    <w:p w14:paraId="35917A90" w14:textId="02DD42ED" w:rsidR="00086967" w:rsidRPr="00241B7E" w:rsidRDefault="00241B7E" w:rsidP="00241B7E">
      <w:pPr>
        <w:pStyle w:val="aff0"/>
      </w:pPr>
      <w:r w:rsidRPr="00241B7E">
        <w:t>}</w:t>
      </w:r>
    </w:p>
    <w:p w14:paraId="4B4C4B18" w14:textId="77777777" w:rsidR="00086967" w:rsidRDefault="00086967" w:rsidP="00086967">
      <w:pPr>
        <w:pStyle w:val="2"/>
      </w:pPr>
      <w:r w:rsidRPr="00E24DBC">
        <w:t>Реализация интерфейса пользователя</w:t>
      </w:r>
    </w:p>
    <w:p w14:paraId="48E9B8AD" w14:textId="747AA5EF" w:rsidR="00086967" w:rsidRDefault="00086967" w:rsidP="00086967">
      <w:pPr>
        <w:pStyle w:val="a3"/>
      </w:pPr>
      <w:r>
        <w:t>Интерфейс приложения реализован с использованием постраничной навигации в статичном главном окне</w:t>
      </w:r>
      <w:r w:rsidR="00AA121B">
        <w:t xml:space="preserve"> с помощью элемента </w:t>
      </w:r>
      <w:r w:rsidR="00AA121B">
        <w:rPr>
          <w:lang w:val="en-US"/>
        </w:rPr>
        <w:t>Frame</w:t>
      </w:r>
      <w:r>
        <w:t>. В приложении разработаны различные элементы управления, стили и карточки для упрощения работы. Навигация в приложении осуществляется с помощью бокового меню, которое обеспечивает переход между страницами.</w:t>
      </w:r>
    </w:p>
    <w:p w14:paraId="6C8F523C" w14:textId="6812E29A" w:rsidR="0025373E" w:rsidRDefault="00805647" w:rsidP="00086967">
      <w:pPr>
        <w:pStyle w:val="a3"/>
      </w:pPr>
      <w:r w:rsidRPr="00805647">
        <w:t xml:space="preserve">Для обеспечения единого визуального стиля реализована система динамических тем оформления. Все элементы интерфейса используют общие стили, определённые в </w:t>
      </w:r>
      <w:proofErr w:type="spellStart"/>
      <w:r w:rsidRPr="00805647">
        <w:t>BaseStyles.xaml</w:t>
      </w:r>
      <w:proofErr w:type="spellEnd"/>
      <w:r w:rsidR="00AA121B" w:rsidRPr="00AA121B">
        <w:t>.</w:t>
      </w:r>
    </w:p>
    <w:p w14:paraId="495EA056" w14:textId="79EA8690" w:rsidR="00086967" w:rsidRDefault="00086967" w:rsidP="00086967">
      <w:pPr>
        <w:pStyle w:val="a3"/>
      </w:pPr>
      <w:r>
        <w:lastRenderedPageBreak/>
        <w:t xml:space="preserve">Для отображения информации о </w:t>
      </w:r>
      <w:r w:rsidR="00741A4E">
        <w:t>соревновании</w:t>
      </w:r>
      <w:r>
        <w:t xml:space="preserve"> разработана карточка, которая представлена на рисунке </w:t>
      </w:r>
      <w:r w:rsidR="00F31392">
        <w:t>6</w:t>
      </w:r>
      <w:r>
        <w:t>.</w:t>
      </w:r>
    </w:p>
    <w:p w14:paraId="4E39D4C3" w14:textId="2059174C" w:rsidR="00086967" w:rsidRDefault="00FA2C37" w:rsidP="00086967">
      <w:pPr>
        <w:pStyle w:val="afd"/>
      </w:pPr>
      <w:r w:rsidRPr="00FA2C37">
        <w:rPr>
          <w:lang w:eastAsia="ru-RU"/>
        </w:rPr>
        <w:drawing>
          <wp:inline distT="0" distB="0" distL="0" distR="0" wp14:anchorId="14DF88CB" wp14:editId="2E4E96D4">
            <wp:extent cx="5939790" cy="1308100"/>
            <wp:effectExtent l="0" t="0" r="3810" b="6350"/>
            <wp:docPr id="124641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1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2EA9" w14:textId="0CC3238B" w:rsidR="00086967" w:rsidRDefault="00086967" w:rsidP="00086967">
      <w:pPr>
        <w:pStyle w:val="afe"/>
      </w:pPr>
      <w:r>
        <w:t xml:space="preserve">Рисунок </w:t>
      </w:r>
      <w:r w:rsidR="00F31392">
        <w:t>6</w:t>
      </w:r>
      <w:r>
        <w:t xml:space="preserve"> </w:t>
      </w:r>
      <w:r w:rsidRPr="00685740">
        <w:t>–</w:t>
      </w:r>
      <w:r>
        <w:t xml:space="preserve"> </w:t>
      </w:r>
      <w:r w:rsidR="0090568B" w:rsidRPr="009F7DD3">
        <w:rPr>
          <w:lang w:val="en-US"/>
        </w:rPr>
        <w:t>Hackathon</w:t>
      </w:r>
      <w:r w:rsidR="0090568B" w:rsidRPr="000E5364">
        <w:rPr>
          <w:lang w:val="en-US"/>
        </w:rPr>
        <w:t xml:space="preserve"> </w:t>
      </w:r>
      <w:r w:rsidR="0090568B" w:rsidRPr="009F7DD3">
        <w:rPr>
          <w:lang w:val="en-US"/>
        </w:rPr>
        <w:t>Coordinator</w:t>
      </w:r>
      <w:r w:rsidR="000E5364">
        <w:t>. Вид к</w:t>
      </w:r>
      <w:r>
        <w:t>арточк</w:t>
      </w:r>
      <w:r w:rsidR="000E5364">
        <w:t>и</w:t>
      </w:r>
      <w:r>
        <w:t xml:space="preserve"> </w:t>
      </w:r>
      <w:r w:rsidR="002F5AD2">
        <w:t>соревнования</w:t>
      </w:r>
    </w:p>
    <w:p w14:paraId="049EB981" w14:textId="5732363A" w:rsidR="00086967" w:rsidRDefault="00086967" w:rsidP="00086967">
      <w:pPr>
        <w:pStyle w:val="a3"/>
      </w:pPr>
      <w:r>
        <w:t xml:space="preserve">Фрагмент кода </w:t>
      </w:r>
      <w:r w:rsidR="000E5364">
        <w:t xml:space="preserve">разметки </w:t>
      </w:r>
      <w:r>
        <w:t xml:space="preserve">карточки турнира, </w:t>
      </w:r>
      <w:r w:rsidR="0090568B">
        <w:t xml:space="preserve">отвечающий за </w:t>
      </w:r>
      <w:proofErr w:type="spellStart"/>
      <w:r w:rsidR="0090568B">
        <w:t>отрисовку</w:t>
      </w:r>
      <w:proofErr w:type="spellEnd"/>
      <w:r w:rsidR="0090568B">
        <w:t xml:space="preserve"> панели</w:t>
      </w:r>
      <w:r>
        <w:t xml:space="preserve"> управления, представлен листингом 4.</w:t>
      </w:r>
    </w:p>
    <w:p w14:paraId="583F2E81" w14:textId="357173EF" w:rsidR="00086967" w:rsidRPr="00C838EB" w:rsidRDefault="00086967" w:rsidP="00086967">
      <w:pPr>
        <w:pStyle w:val="aff2"/>
      </w:pPr>
      <w:r w:rsidRPr="00C838EB">
        <w:t xml:space="preserve">Листинг </w:t>
      </w:r>
      <w:r>
        <w:t>4</w:t>
      </w:r>
      <w:r w:rsidRPr="00C838EB">
        <w:t xml:space="preserve"> – </w:t>
      </w:r>
      <w:r w:rsidR="003A5944" w:rsidRPr="003A5944">
        <w:t>Фрагмент кода карточки соревнования (панель управления)</w:t>
      </w:r>
    </w:p>
    <w:p w14:paraId="2C194A00" w14:textId="77777777" w:rsidR="00264E0F" w:rsidRDefault="00264E0F" w:rsidP="00264E0F">
      <w:pPr>
        <w:pStyle w:val="aff0"/>
      </w:pPr>
      <w:proofErr w:type="gramStart"/>
      <w:r>
        <w:t>&lt;!--</w:t>
      </w:r>
      <w:proofErr w:type="gramEnd"/>
      <w:r>
        <w:t xml:space="preserve"> Панель кнопок управления для организатора --&gt;</w:t>
      </w:r>
    </w:p>
    <w:p w14:paraId="589F17DF" w14:textId="1F910C6B" w:rsidR="00264E0F" w:rsidRPr="00264E0F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t>&lt;</w:t>
      </w:r>
      <w:proofErr w:type="spellStart"/>
      <w:r w:rsidRPr="00264E0F">
        <w:rPr>
          <w:lang w:val="en-US"/>
        </w:rPr>
        <w:t>StackPanel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Grid.Column</w:t>
      </w:r>
      <w:proofErr w:type="spellEnd"/>
      <w:r w:rsidRPr="00264E0F">
        <w:rPr>
          <w:lang w:val="en-US"/>
        </w:rPr>
        <w:t>="2" Orientation="Vertical"</w:t>
      </w:r>
    </w:p>
    <w:p w14:paraId="6A63A8EA" w14:textId="77777777" w:rsidR="00264E0F" w:rsidRDefault="00264E0F" w:rsidP="00264E0F">
      <w:pPr>
        <w:pStyle w:val="aff0"/>
      </w:pPr>
      <w:r w:rsidRPr="00264E0F">
        <w:rPr>
          <w:lang w:val="en-US"/>
        </w:rPr>
        <w:t xml:space="preserve">            </w:t>
      </w:r>
      <w:proofErr w:type="spellStart"/>
      <w:r w:rsidRPr="00264E0F">
        <w:rPr>
          <w:lang w:val="en-US"/>
        </w:rPr>
        <w:t>VerticalAlignment</w:t>
      </w:r>
      <w:proofErr w:type="spellEnd"/>
      <w:r w:rsidRPr="004B7B29">
        <w:t>="</w:t>
      </w:r>
      <w:r w:rsidRPr="00264E0F">
        <w:rPr>
          <w:lang w:val="en-US"/>
        </w:rPr>
        <w:t>Center</w:t>
      </w:r>
      <w:r w:rsidRPr="004B7B29">
        <w:t>"</w:t>
      </w:r>
    </w:p>
    <w:p w14:paraId="7F80C772" w14:textId="6C6DCE6D" w:rsidR="001E7E75" w:rsidRPr="000E5364" w:rsidRDefault="001E7E75" w:rsidP="00264E0F">
      <w:pPr>
        <w:pStyle w:val="aff0"/>
        <w:rPr>
          <w:lang w:val="en-US"/>
        </w:rPr>
      </w:pPr>
      <w:r>
        <w:t xml:space="preserve">           </w:t>
      </w:r>
      <w:proofErr w:type="gramStart"/>
      <w:r w:rsidR="004517F8" w:rsidRPr="000E5364">
        <w:rPr>
          <w:lang w:val="en-US"/>
        </w:rPr>
        <w:t>&lt;!—</w:t>
      </w:r>
      <w:proofErr w:type="gramEnd"/>
      <w:r w:rsidR="008200DE">
        <w:t>Только</w:t>
      </w:r>
      <w:r w:rsidR="004517F8" w:rsidRPr="000E5364">
        <w:rPr>
          <w:lang w:val="en-US"/>
        </w:rPr>
        <w:t xml:space="preserve"> </w:t>
      </w:r>
      <w:r w:rsidR="004517F8">
        <w:t>для</w:t>
      </w:r>
      <w:r w:rsidR="004517F8" w:rsidRPr="000E5364">
        <w:rPr>
          <w:lang w:val="en-US"/>
        </w:rPr>
        <w:t xml:space="preserve"> </w:t>
      </w:r>
      <w:r w:rsidR="004517F8">
        <w:t>организатора</w:t>
      </w:r>
      <w:r w:rsidR="004517F8" w:rsidRPr="000E5364">
        <w:rPr>
          <w:lang w:val="en-US"/>
        </w:rPr>
        <w:t>--&gt;</w:t>
      </w:r>
    </w:p>
    <w:p w14:paraId="46C19365" w14:textId="46ABB9EF" w:rsidR="00264E0F" w:rsidRPr="00264E0F" w:rsidRDefault="00264E0F" w:rsidP="00591111">
      <w:pPr>
        <w:pStyle w:val="aff0"/>
        <w:rPr>
          <w:lang w:val="en-US"/>
        </w:rPr>
      </w:pPr>
      <w:r w:rsidRPr="000E5364">
        <w:rPr>
          <w:lang w:val="en-US"/>
        </w:rPr>
        <w:t xml:space="preserve">            </w:t>
      </w:r>
      <w:r w:rsidRPr="00264E0F">
        <w:rPr>
          <w:lang w:val="en-US"/>
        </w:rPr>
        <w:t xml:space="preserve">Visibility="{Binding </w:t>
      </w:r>
      <w:proofErr w:type="spellStart"/>
      <w:r w:rsidRPr="00264E0F">
        <w:rPr>
          <w:lang w:val="en-US"/>
        </w:rPr>
        <w:t>DataContext.IsOrganizer</w:t>
      </w:r>
      <w:proofErr w:type="spellEnd"/>
      <w:r w:rsidRPr="00264E0F">
        <w:rPr>
          <w:lang w:val="en-US"/>
        </w:rPr>
        <w:t>,</w:t>
      </w:r>
      <w:r w:rsidR="00591111" w:rsidRPr="00591111">
        <w:rPr>
          <w:lang w:val="en-US"/>
        </w:rPr>
        <w:t xml:space="preserve"> </w:t>
      </w:r>
      <w:r w:rsidRPr="00264E0F">
        <w:rPr>
          <w:lang w:val="en-US"/>
        </w:rPr>
        <w:t>Converter</w:t>
      </w:r>
      <w:proofErr w:type="gramStart"/>
      <w:r w:rsidRPr="00264E0F">
        <w:rPr>
          <w:lang w:val="en-US"/>
        </w:rPr>
        <w:t>={</w:t>
      </w:r>
      <w:proofErr w:type="spellStart"/>
      <w:proofErr w:type="gramEnd"/>
      <w:r w:rsidRPr="00264E0F">
        <w:rPr>
          <w:lang w:val="en-US"/>
        </w:rPr>
        <w:t>StaticResource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BoolToVisibilityConverter</w:t>
      </w:r>
      <w:proofErr w:type="spellEnd"/>
      <w:r w:rsidRPr="00264E0F">
        <w:rPr>
          <w:lang w:val="en-US"/>
        </w:rPr>
        <w:t>},</w:t>
      </w:r>
      <w:r w:rsidR="00591111" w:rsidRPr="00591111">
        <w:rPr>
          <w:lang w:val="en-US"/>
        </w:rPr>
        <w:t xml:space="preserve"> </w:t>
      </w:r>
      <w:proofErr w:type="spellStart"/>
      <w:r w:rsidRPr="00264E0F">
        <w:rPr>
          <w:lang w:val="en-US"/>
        </w:rPr>
        <w:t>RelativeSource</w:t>
      </w:r>
      <w:proofErr w:type="spellEnd"/>
      <w:r w:rsidRPr="00264E0F">
        <w:rPr>
          <w:lang w:val="en-US"/>
        </w:rPr>
        <w:t>={</w:t>
      </w:r>
      <w:proofErr w:type="spellStart"/>
      <w:r w:rsidRPr="00264E0F">
        <w:rPr>
          <w:lang w:val="en-US"/>
        </w:rPr>
        <w:t>RelativeSource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AncestorType</w:t>
      </w:r>
      <w:proofErr w:type="spellEnd"/>
      <w:r w:rsidRPr="00264E0F">
        <w:rPr>
          <w:lang w:val="en-US"/>
        </w:rPr>
        <w:t>=Page}}"&gt;</w:t>
      </w:r>
    </w:p>
    <w:p w14:paraId="3D7CA981" w14:textId="77777777" w:rsidR="00264E0F" w:rsidRPr="000E5364" w:rsidRDefault="00264E0F" w:rsidP="00264E0F">
      <w:pPr>
        <w:pStyle w:val="aff0"/>
      </w:pPr>
      <w:r w:rsidRPr="00264E0F">
        <w:rPr>
          <w:lang w:val="en-US"/>
        </w:rPr>
        <w:t xml:space="preserve">    </w:t>
      </w:r>
      <w:proofErr w:type="gramStart"/>
      <w:r w:rsidRPr="000E5364">
        <w:t>&lt;!--</w:t>
      </w:r>
      <w:proofErr w:type="gramEnd"/>
      <w:r w:rsidRPr="000E5364">
        <w:t xml:space="preserve"> </w:t>
      </w:r>
      <w:r>
        <w:t>Кнопка</w:t>
      </w:r>
      <w:r w:rsidRPr="000E5364">
        <w:t xml:space="preserve"> </w:t>
      </w:r>
      <w:r>
        <w:t>редактирования</w:t>
      </w:r>
      <w:r w:rsidRPr="000E5364">
        <w:t xml:space="preserve"> </w:t>
      </w:r>
      <w:r>
        <w:t>соревнования</w:t>
      </w:r>
      <w:r w:rsidRPr="000E5364">
        <w:t xml:space="preserve"> --&gt;</w:t>
      </w:r>
    </w:p>
    <w:p w14:paraId="727F9739" w14:textId="77777777" w:rsidR="00264E0F" w:rsidRPr="000E5364" w:rsidRDefault="00264E0F" w:rsidP="00264E0F">
      <w:pPr>
        <w:pStyle w:val="aff0"/>
      </w:pPr>
      <w:r w:rsidRPr="000E5364">
        <w:t xml:space="preserve">    &lt;</w:t>
      </w:r>
      <w:r w:rsidRPr="004B7B29">
        <w:rPr>
          <w:lang w:val="en-US"/>
        </w:rPr>
        <w:t>Button</w:t>
      </w:r>
      <w:r w:rsidRPr="000E5364">
        <w:t xml:space="preserve"> </w:t>
      </w:r>
      <w:r w:rsidRPr="004B7B29">
        <w:rPr>
          <w:lang w:val="en-US"/>
        </w:rPr>
        <w:t>Content</w:t>
      </w:r>
      <w:r w:rsidRPr="000E5364">
        <w:t>="</w:t>
      </w:r>
      <w:r w:rsidRPr="000E5364">
        <w:rPr>
          <w:rFonts w:ascii="Segoe UI Emoji" w:hAnsi="Segoe UI Emoji" w:cs="Segoe UI Emoji"/>
        </w:rPr>
        <w:t>✏</w:t>
      </w:r>
      <w:r>
        <w:rPr>
          <w:rFonts w:ascii="Segoe UI Emoji" w:hAnsi="Segoe UI Emoji" w:cs="Segoe UI Emoji"/>
        </w:rPr>
        <w:t>️</w:t>
      </w:r>
      <w:r w:rsidRPr="000E5364">
        <w:t>"</w:t>
      </w:r>
    </w:p>
    <w:p w14:paraId="6244DA23" w14:textId="0D9A156D" w:rsidR="00264E0F" w:rsidRPr="00264E0F" w:rsidRDefault="00264E0F" w:rsidP="00DF7FF1">
      <w:pPr>
        <w:pStyle w:val="aff0"/>
        <w:rPr>
          <w:lang w:val="en-US"/>
        </w:rPr>
      </w:pPr>
      <w:r w:rsidRPr="00264E0F">
        <w:rPr>
          <w:lang w:val="en-US"/>
        </w:rPr>
        <w:t xml:space="preserve">Command="{Binding </w:t>
      </w:r>
      <w:proofErr w:type="spellStart"/>
      <w:r w:rsidRPr="00264E0F">
        <w:rPr>
          <w:lang w:val="en-US"/>
        </w:rPr>
        <w:t>DataContext.EditCompetitionCommand</w:t>
      </w:r>
      <w:proofErr w:type="spellEnd"/>
      <w:r w:rsidRPr="00264E0F">
        <w:rPr>
          <w:lang w:val="en-US"/>
        </w:rPr>
        <w:t xml:space="preserve">, </w:t>
      </w:r>
      <w:proofErr w:type="spellStart"/>
      <w:r w:rsidRPr="00264E0F">
        <w:rPr>
          <w:lang w:val="en-US"/>
        </w:rPr>
        <w:t>RelativeSource</w:t>
      </w:r>
      <w:proofErr w:type="spellEnd"/>
      <w:proofErr w:type="gramStart"/>
      <w:r w:rsidRPr="00264E0F">
        <w:rPr>
          <w:lang w:val="en-US"/>
        </w:rPr>
        <w:t>={</w:t>
      </w:r>
      <w:proofErr w:type="spellStart"/>
      <w:proofErr w:type="gramEnd"/>
      <w:r w:rsidRPr="00264E0F">
        <w:rPr>
          <w:lang w:val="en-US"/>
        </w:rPr>
        <w:t>RelativeSource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AncestorType</w:t>
      </w:r>
      <w:proofErr w:type="spellEnd"/>
      <w:r w:rsidRPr="00264E0F">
        <w:rPr>
          <w:lang w:val="en-US"/>
        </w:rPr>
        <w:t>=Page}}"</w:t>
      </w:r>
    </w:p>
    <w:p w14:paraId="06715785" w14:textId="77777777" w:rsidR="00264E0F" w:rsidRPr="00264E0F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t xml:space="preserve">            </w:t>
      </w:r>
      <w:proofErr w:type="spellStart"/>
      <w:r w:rsidRPr="00264E0F">
        <w:rPr>
          <w:lang w:val="en-US"/>
        </w:rPr>
        <w:t>CommandParameter</w:t>
      </w:r>
      <w:proofErr w:type="spellEnd"/>
      <w:r w:rsidRPr="00264E0F">
        <w:rPr>
          <w:lang w:val="en-US"/>
        </w:rPr>
        <w:t>="{Binding}"</w:t>
      </w:r>
    </w:p>
    <w:p w14:paraId="4E3ED374" w14:textId="03FB844F" w:rsidR="00264E0F" w:rsidRPr="00A511A0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t xml:space="preserve">            Style="{</w:t>
      </w:r>
      <w:proofErr w:type="spellStart"/>
      <w:r w:rsidRPr="00264E0F">
        <w:rPr>
          <w:lang w:val="en-US"/>
        </w:rPr>
        <w:t>StaticResource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RoundIconButton</w:t>
      </w:r>
      <w:proofErr w:type="spellEnd"/>
      <w:r w:rsidRPr="00264E0F">
        <w:rPr>
          <w:lang w:val="en-US"/>
        </w:rPr>
        <w:t>}"</w:t>
      </w:r>
      <w:r w:rsidR="00826D77" w:rsidRPr="00826D77">
        <w:rPr>
          <w:lang w:val="en-US"/>
        </w:rPr>
        <w:t xml:space="preserve"> </w:t>
      </w:r>
      <w:r w:rsidRPr="00A511A0">
        <w:rPr>
          <w:lang w:val="en-US"/>
        </w:rPr>
        <w:t>ToolTip="</w:t>
      </w:r>
      <w:r>
        <w:t>Редактировать</w:t>
      </w:r>
      <w:r w:rsidRPr="00A511A0">
        <w:rPr>
          <w:lang w:val="en-US"/>
        </w:rPr>
        <w:t>"</w:t>
      </w:r>
      <w:r w:rsidR="00A511A0" w:rsidRPr="00A511A0">
        <w:rPr>
          <w:lang w:val="en-US"/>
        </w:rPr>
        <w:t xml:space="preserve"> </w:t>
      </w:r>
      <w:r w:rsidRPr="00A511A0">
        <w:rPr>
          <w:lang w:val="en-US"/>
        </w:rPr>
        <w:t>Width="40" Height="40"/&gt;</w:t>
      </w:r>
    </w:p>
    <w:p w14:paraId="2EA05927" w14:textId="77777777" w:rsidR="00264E0F" w:rsidRPr="000E5364" w:rsidRDefault="00264E0F" w:rsidP="00264E0F">
      <w:pPr>
        <w:pStyle w:val="aff0"/>
      </w:pPr>
      <w:r w:rsidRPr="00A511A0">
        <w:rPr>
          <w:lang w:val="en-US"/>
        </w:rPr>
        <w:t xml:space="preserve">    </w:t>
      </w:r>
      <w:proofErr w:type="gramStart"/>
      <w:r w:rsidRPr="000E5364">
        <w:t>&lt;!--</w:t>
      </w:r>
      <w:proofErr w:type="gramEnd"/>
      <w:r w:rsidRPr="000E5364">
        <w:t xml:space="preserve"> </w:t>
      </w:r>
      <w:r>
        <w:t>Кнопка</w:t>
      </w:r>
      <w:r w:rsidRPr="000E5364">
        <w:t xml:space="preserve"> </w:t>
      </w:r>
      <w:r>
        <w:t>просмотра</w:t>
      </w:r>
      <w:r w:rsidRPr="000E5364">
        <w:t xml:space="preserve"> </w:t>
      </w:r>
      <w:r>
        <w:t>деталей</w:t>
      </w:r>
      <w:r w:rsidRPr="000E5364">
        <w:t xml:space="preserve"> </w:t>
      </w:r>
      <w:r>
        <w:t>соревнования</w:t>
      </w:r>
      <w:r w:rsidRPr="000E5364">
        <w:t xml:space="preserve"> --&gt;</w:t>
      </w:r>
    </w:p>
    <w:p w14:paraId="5888F4B9" w14:textId="77777777" w:rsidR="00264E0F" w:rsidRPr="00890557" w:rsidRDefault="00264E0F" w:rsidP="00264E0F">
      <w:pPr>
        <w:pStyle w:val="aff0"/>
      </w:pPr>
      <w:r w:rsidRPr="000E5364">
        <w:t xml:space="preserve">    &lt;</w:t>
      </w:r>
      <w:r w:rsidRPr="00264E0F">
        <w:rPr>
          <w:lang w:val="en-US"/>
        </w:rPr>
        <w:t>Button</w:t>
      </w:r>
      <w:r w:rsidRPr="000E5364">
        <w:t xml:space="preserve"> </w:t>
      </w:r>
      <w:r w:rsidRPr="00264E0F">
        <w:rPr>
          <w:lang w:val="en-US"/>
        </w:rPr>
        <w:t>Content</w:t>
      </w:r>
      <w:r w:rsidRPr="000E5364">
        <w:t>="</w:t>
      </w:r>
      <w:r>
        <w:rPr>
          <w:rFonts w:ascii="Segoe UI Emoji" w:hAnsi="Segoe UI Emoji" w:cs="Segoe UI Emoji"/>
        </w:rPr>
        <w:t>👁️</w:t>
      </w:r>
      <w:r w:rsidRPr="000E5364">
        <w:t>"</w:t>
      </w:r>
    </w:p>
    <w:p w14:paraId="2CF89A20" w14:textId="62CF8D51" w:rsidR="00264E0F" w:rsidRPr="00264E0F" w:rsidRDefault="00264E0F" w:rsidP="004B1C9D">
      <w:pPr>
        <w:pStyle w:val="aff0"/>
        <w:rPr>
          <w:lang w:val="en-US"/>
        </w:rPr>
      </w:pPr>
      <w:r w:rsidRPr="00264E0F">
        <w:rPr>
          <w:lang w:val="en-US"/>
        </w:rPr>
        <w:t xml:space="preserve">Command="{Binding </w:t>
      </w:r>
      <w:proofErr w:type="spellStart"/>
      <w:r w:rsidRPr="00264E0F">
        <w:rPr>
          <w:lang w:val="en-US"/>
        </w:rPr>
        <w:t>DataContext.SelectCompetitionCommand</w:t>
      </w:r>
      <w:proofErr w:type="spellEnd"/>
      <w:r w:rsidRPr="00264E0F">
        <w:rPr>
          <w:lang w:val="en-US"/>
        </w:rPr>
        <w:t xml:space="preserve">, </w:t>
      </w:r>
      <w:proofErr w:type="spellStart"/>
      <w:r w:rsidRPr="00264E0F">
        <w:rPr>
          <w:lang w:val="en-US"/>
        </w:rPr>
        <w:t>RelativeSource</w:t>
      </w:r>
      <w:proofErr w:type="spellEnd"/>
      <w:proofErr w:type="gramStart"/>
      <w:r w:rsidRPr="00264E0F">
        <w:rPr>
          <w:lang w:val="en-US"/>
        </w:rPr>
        <w:t>={</w:t>
      </w:r>
      <w:proofErr w:type="spellStart"/>
      <w:proofErr w:type="gramEnd"/>
      <w:r w:rsidRPr="00264E0F">
        <w:rPr>
          <w:lang w:val="en-US"/>
        </w:rPr>
        <w:t>RelativeSource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AncestorType</w:t>
      </w:r>
      <w:proofErr w:type="spellEnd"/>
      <w:r w:rsidRPr="00264E0F">
        <w:rPr>
          <w:lang w:val="en-US"/>
        </w:rPr>
        <w:t>=Page}}"</w:t>
      </w:r>
    </w:p>
    <w:p w14:paraId="583D7D2A" w14:textId="77777777" w:rsidR="00264E0F" w:rsidRPr="00264E0F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t xml:space="preserve">            </w:t>
      </w:r>
      <w:proofErr w:type="spellStart"/>
      <w:r w:rsidRPr="00264E0F">
        <w:rPr>
          <w:lang w:val="en-US"/>
        </w:rPr>
        <w:t>CommandParameter</w:t>
      </w:r>
      <w:proofErr w:type="spellEnd"/>
      <w:r w:rsidRPr="00264E0F">
        <w:rPr>
          <w:lang w:val="en-US"/>
        </w:rPr>
        <w:t>="{Binding}"</w:t>
      </w:r>
    </w:p>
    <w:p w14:paraId="2E668D56" w14:textId="63F19627" w:rsidR="00264E0F" w:rsidRPr="004B7B29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t xml:space="preserve">            Style="{</w:t>
      </w:r>
      <w:proofErr w:type="spellStart"/>
      <w:r w:rsidRPr="00264E0F">
        <w:rPr>
          <w:lang w:val="en-US"/>
        </w:rPr>
        <w:t>StaticResource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RoundIconButton</w:t>
      </w:r>
      <w:proofErr w:type="spellEnd"/>
      <w:r w:rsidRPr="00264E0F">
        <w:rPr>
          <w:lang w:val="en-US"/>
        </w:rPr>
        <w:t>}"</w:t>
      </w:r>
      <w:r w:rsidR="00826D77" w:rsidRPr="00826D77">
        <w:rPr>
          <w:lang w:val="en-US"/>
        </w:rPr>
        <w:t xml:space="preserve"> </w:t>
      </w:r>
      <w:r w:rsidRPr="00264E0F">
        <w:rPr>
          <w:lang w:val="en-US"/>
        </w:rPr>
        <w:t>Margin="0,4"</w:t>
      </w:r>
      <w:r w:rsidR="00826D77" w:rsidRPr="00826D77">
        <w:rPr>
          <w:lang w:val="en-US"/>
        </w:rPr>
        <w:t xml:space="preserve"> </w:t>
      </w:r>
      <w:r w:rsidRPr="00264E0F">
        <w:rPr>
          <w:lang w:val="en-US"/>
        </w:rPr>
        <w:t>ToolTip="</w:t>
      </w:r>
      <w:r>
        <w:t>Просмотр</w:t>
      </w:r>
      <w:r w:rsidRPr="00264E0F">
        <w:rPr>
          <w:lang w:val="en-US"/>
        </w:rPr>
        <w:t>"</w:t>
      </w:r>
      <w:r w:rsidR="00826D77" w:rsidRPr="00826D77">
        <w:rPr>
          <w:lang w:val="en-US"/>
        </w:rPr>
        <w:t xml:space="preserve"> </w:t>
      </w:r>
      <w:r w:rsidRPr="004B7B29">
        <w:rPr>
          <w:lang w:val="en-US"/>
        </w:rPr>
        <w:t>Width="40" Height="40"/&gt;</w:t>
      </w:r>
    </w:p>
    <w:p w14:paraId="18470CA8" w14:textId="77777777" w:rsidR="00264E0F" w:rsidRPr="00491FBD" w:rsidRDefault="00264E0F" w:rsidP="00264E0F">
      <w:pPr>
        <w:pStyle w:val="aff0"/>
        <w:rPr>
          <w:lang w:val="en-US"/>
        </w:rPr>
      </w:pPr>
      <w:r w:rsidRPr="004B7B29">
        <w:rPr>
          <w:lang w:val="en-US"/>
        </w:rPr>
        <w:t xml:space="preserve">    </w:t>
      </w:r>
      <w:proofErr w:type="gramStart"/>
      <w:r w:rsidRPr="00491FBD">
        <w:rPr>
          <w:lang w:val="en-US"/>
        </w:rPr>
        <w:t>&lt;!--</w:t>
      </w:r>
      <w:proofErr w:type="gramEnd"/>
      <w:r w:rsidRPr="00491FBD">
        <w:rPr>
          <w:lang w:val="en-US"/>
        </w:rPr>
        <w:t xml:space="preserve"> </w:t>
      </w:r>
      <w:r>
        <w:t>Кнопка</w:t>
      </w:r>
      <w:r w:rsidRPr="00491FBD">
        <w:rPr>
          <w:lang w:val="en-US"/>
        </w:rPr>
        <w:t xml:space="preserve"> </w:t>
      </w:r>
      <w:r>
        <w:t>экспорта</w:t>
      </w:r>
      <w:r w:rsidRPr="00491FBD">
        <w:rPr>
          <w:lang w:val="en-US"/>
        </w:rPr>
        <w:t xml:space="preserve"> </w:t>
      </w:r>
      <w:r>
        <w:t>данных</w:t>
      </w:r>
      <w:r w:rsidRPr="00491FBD">
        <w:rPr>
          <w:lang w:val="en-US"/>
        </w:rPr>
        <w:t xml:space="preserve"> </w:t>
      </w:r>
      <w:r>
        <w:t>соревнования</w:t>
      </w:r>
      <w:r w:rsidRPr="00491FBD">
        <w:rPr>
          <w:lang w:val="en-US"/>
        </w:rPr>
        <w:t xml:space="preserve"> --&gt;</w:t>
      </w:r>
    </w:p>
    <w:p w14:paraId="461F96EA" w14:textId="65491554" w:rsidR="00264E0F" w:rsidRPr="00491FBD" w:rsidRDefault="00264E0F" w:rsidP="00901258">
      <w:pPr>
        <w:pStyle w:val="aff0"/>
        <w:rPr>
          <w:lang w:val="en-US"/>
        </w:rPr>
      </w:pPr>
      <w:r w:rsidRPr="00491FBD">
        <w:rPr>
          <w:lang w:val="en-US"/>
        </w:rPr>
        <w:t xml:space="preserve">    &lt;</w:t>
      </w:r>
      <w:r w:rsidRPr="00264E0F">
        <w:rPr>
          <w:lang w:val="en-US"/>
        </w:rPr>
        <w:t>Button</w:t>
      </w:r>
      <w:r w:rsidRPr="00491FBD">
        <w:rPr>
          <w:lang w:val="en-US"/>
        </w:rPr>
        <w:t xml:space="preserve"> </w:t>
      </w:r>
      <w:r w:rsidRPr="00264E0F">
        <w:rPr>
          <w:lang w:val="en-US"/>
        </w:rPr>
        <w:t>Content</w:t>
      </w:r>
      <w:r w:rsidRPr="00491FBD">
        <w:rPr>
          <w:lang w:val="en-US"/>
        </w:rPr>
        <w:t>="</w:t>
      </w:r>
      <w:r>
        <w:rPr>
          <w:rFonts w:ascii="Segoe UI Emoji" w:hAnsi="Segoe UI Emoji" w:cs="Segoe UI Emoji"/>
        </w:rPr>
        <w:t>📤</w:t>
      </w:r>
      <w:r w:rsidRPr="00491FBD">
        <w:rPr>
          <w:lang w:val="en-US"/>
        </w:rPr>
        <w:t>"</w:t>
      </w:r>
      <w:r w:rsidR="00491FBD" w:rsidRPr="00491FBD">
        <w:rPr>
          <w:lang w:val="en-US"/>
        </w:rPr>
        <w:t xml:space="preserve"> </w:t>
      </w:r>
      <w:r w:rsidRPr="00264E0F">
        <w:rPr>
          <w:lang w:val="en-US"/>
        </w:rPr>
        <w:t xml:space="preserve">Command="{Binding </w:t>
      </w:r>
      <w:proofErr w:type="spellStart"/>
      <w:r w:rsidRPr="00264E0F">
        <w:rPr>
          <w:lang w:val="en-US"/>
        </w:rPr>
        <w:t>DataContext.ExportCompetitionCommand</w:t>
      </w:r>
      <w:proofErr w:type="spellEnd"/>
      <w:r w:rsidRPr="00264E0F">
        <w:rPr>
          <w:lang w:val="en-US"/>
        </w:rPr>
        <w:t xml:space="preserve">, </w:t>
      </w:r>
      <w:proofErr w:type="spellStart"/>
      <w:r w:rsidRPr="00264E0F">
        <w:rPr>
          <w:lang w:val="en-US"/>
        </w:rPr>
        <w:t>RelativeSource</w:t>
      </w:r>
      <w:proofErr w:type="spellEnd"/>
      <w:proofErr w:type="gramStart"/>
      <w:r w:rsidRPr="00264E0F">
        <w:rPr>
          <w:lang w:val="en-US"/>
        </w:rPr>
        <w:t>={</w:t>
      </w:r>
      <w:proofErr w:type="spellStart"/>
      <w:proofErr w:type="gramEnd"/>
      <w:r w:rsidRPr="00264E0F">
        <w:rPr>
          <w:lang w:val="en-US"/>
        </w:rPr>
        <w:t>RelativeSource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AncestorType</w:t>
      </w:r>
      <w:proofErr w:type="spellEnd"/>
      <w:r w:rsidRPr="00264E0F">
        <w:rPr>
          <w:lang w:val="en-US"/>
        </w:rPr>
        <w:t>=Page}}"</w:t>
      </w:r>
    </w:p>
    <w:p w14:paraId="44ED567D" w14:textId="77777777" w:rsidR="00264E0F" w:rsidRPr="00264E0F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lastRenderedPageBreak/>
        <w:t xml:space="preserve">            </w:t>
      </w:r>
      <w:proofErr w:type="spellStart"/>
      <w:r w:rsidRPr="00264E0F">
        <w:rPr>
          <w:lang w:val="en-US"/>
        </w:rPr>
        <w:t>CommandParameter</w:t>
      </w:r>
      <w:proofErr w:type="spellEnd"/>
      <w:r w:rsidRPr="00264E0F">
        <w:rPr>
          <w:lang w:val="en-US"/>
        </w:rPr>
        <w:t>="{Binding}"</w:t>
      </w:r>
    </w:p>
    <w:p w14:paraId="601BDE30" w14:textId="77777777" w:rsidR="00264E0F" w:rsidRPr="004B7B29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t xml:space="preserve">            </w:t>
      </w:r>
      <w:r w:rsidRPr="004B7B29">
        <w:rPr>
          <w:lang w:val="en-US"/>
        </w:rPr>
        <w:t>Style="{</w:t>
      </w:r>
      <w:proofErr w:type="spellStart"/>
      <w:r w:rsidRPr="004B7B29">
        <w:rPr>
          <w:lang w:val="en-US"/>
        </w:rPr>
        <w:t>StaticResource</w:t>
      </w:r>
      <w:proofErr w:type="spellEnd"/>
      <w:r w:rsidRPr="004B7B29">
        <w:rPr>
          <w:lang w:val="en-US"/>
        </w:rPr>
        <w:t xml:space="preserve"> </w:t>
      </w:r>
      <w:proofErr w:type="spellStart"/>
      <w:r w:rsidRPr="004B7B29">
        <w:rPr>
          <w:lang w:val="en-US"/>
        </w:rPr>
        <w:t>RoundIconButton</w:t>
      </w:r>
      <w:proofErr w:type="spellEnd"/>
      <w:r w:rsidRPr="004B7B29">
        <w:rPr>
          <w:lang w:val="en-US"/>
        </w:rPr>
        <w:t>}"</w:t>
      </w:r>
    </w:p>
    <w:p w14:paraId="73081974" w14:textId="41EECEBB" w:rsidR="00264E0F" w:rsidRPr="00264E0F" w:rsidRDefault="00264E0F" w:rsidP="00264E0F">
      <w:pPr>
        <w:pStyle w:val="aff0"/>
        <w:rPr>
          <w:lang w:val="en-US"/>
        </w:rPr>
      </w:pPr>
      <w:r w:rsidRPr="009E52CB">
        <w:rPr>
          <w:lang w:val="en-US"/>
        </w:rPr>
        <w:t>ToolTip="</w:t>
      </w:r>
      <w:r>
        <w:t>Экспорт</w:t>
      </w:r>
      <w:r w:rsidRPr="009E52CB">
        <w:rPr>
          <w:lang w:val="en-US"/>
        </w:rPr>
        <w:t xml:space="preserve"> </w:t>
      </w:r>
      <w:r>
        <w:t>данны</w:t>
      </w:r>
      <w:r w:rsidR="00FC1E3F">
        <w:t>х</w:t>
      </w:r>
      <w:r w:rsidRPr="009E52CB">
        <w:rPr>
          <w:lang w:val="en-US"/>
        </w:rPr>
        <w:t xml:space="preserve"> </w:t>
      </w:r>
      <w:r>
        <w:t>соревнования</w:t>
      </w:r>
      <w:r w:rsidRPr="009E52CB">
        <w:rPr>
          <w:lang w:val="en-US"/>
        </w:rPr>
        <w:t xml:space="preserve"> </w:t>
      </w:r>
      <w:r>
        <w:t>и</w:t>
      </w:r>
      <w:r w:rsidR="00FC1E3F" w:rsidRPr="009E52CB">
        <w:rPr>
          <w:lang w:val="en-US"/>
        </w:rPr>
        <w:t xml:space="preserve"> </w:t>
      </w:r>
      <w:r>
        <w:t>команд</w:t>
      </w:r>
      <w:r w:rsidR="00FC1E3F" w:rsidRPr="009E52CB">
        <w:rPr>
          <w:lang w:val="en-US"/>
        </w:rPr>
        <w:t xml:space="preserve"> </w:t>
      </w:r>
      <w:r w:rsidR="00FC1E3F">
        <w:t>а</w:t>
      </w:r>
      <w:r w:rsidR="00FC1E3F" w:rsidRPr="009E52CB">
        <w:rPr>
          <w:lang w:val="en-US"/>
        </w:rPr>
        <w:t xml:space="preserve"> </w:t>
      </w:r>
      <w:r w:rsidR="00FC1E3F">
        <w:t>нём</w:t>
      </w:r>
      <w:r w:rsidRPr="009E52CB">
        <w:rPr>
          <w:lang w:val="en-US"/>
        </w:rPr>
        <w:t>"</w:t>
      </w:r>
      <w:r w:rsidR="006744D2" w:rsidRPr="006744D2">
        <w:rPr>
          <w:lang w:val="en-US"/>
        </w:rPr>
        <w:t xml:space="preserve"> </w:t>
      </w:r>
      <w:r w:rsidRPr="00264E0F">
        <w:rPr>
          <w:lang w:val="en-US"/>
        </w:rPr>
        <w:t>Width="40" Height="40"</w:t>
      </w:r>
      <w:r w:rsidR="006744D2" w:rsidRPr="006744D2">
        <w:rPr>
          <w:lang w:val="en-US"/>
        </w:rPr>
        <w:t xml:space="preserve"> </w:t>
      </w:r>
      <w:r w:rsidRPr="00264E0F">
        <w:rPr>
          <w:lang w:val="en-US"/>
        </w:rPr>
        <w:t>Background="{</w:t>
      </w:r>
      <w:proofErr w:type="spellStart"/>
      <w:r w:rsidRPr="00264E0F">
        <w:rPr>
          <w:lang w:val="en-US"/>
        </w:rPr>
        <w:t>DynamicResource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SuccessBrush</w:t>
      </w:r>
      <w:proofErr w:type="spellEnd"/>
      <w:r w:rsidRPr="00264E0F">
        <w:rPr>
          <w:lang w:val="en-US"/>
        </w:rPr>
        <w:t>}"/&gt;</w:t>
      </w:r>
    </w:p>
    <w:p w14:paraId="2F2EB0CD" w14:textId="18C559D3" w:rsidR="00086967" w:rsidRPr="00C838EB" w:rsidRDefault="00264E0F" w:rsidP="00264E0F">
      <w:pPr>
        <w:pStyle w:val="aff0"/>
      </w:pPr>
      <w:r>
        <w:t>&lt;/</w:t>
      </w:r>
      <w:proofErr w:type="spellStart"/>
      <w:r>
        <w:t>StackPanel</w:t>
      </w:r>
      <w:proofErr w:type="spellEnd"/>
      <w:r>
        <w:t>&gt;</w:t>
      </w:r>
    </w:p>
    <w:p w14:paraId="2D4168B0" w14:textId="77777777" w:rsidR="00086967" w:rsidRDefault="00086967" w:rsidP="00086967">
      <w:pPr>
        <w:pStyle w:val="2"/>
      </w:pPr>
      <w:r w:rsidRPr="00E24DBC">
        <w:t>Разграничение прав доступа пользователей</w:t>
      </w:r>
    </w:p>
    <w:p w14:paraId="21A2CF5D" w14:textId="3811C0F5" w:rsidR="00097419" w:rsidRDefault="00AA121B" w:rsidP="00097419">
      <w:pPr>
        <w:pStyle w:val="a3"/>
      </w:pPr>
      <w:r>
        <w:t xml:space="preserve">Разграничение прав доступа в системе реализовано с использованием JWT-аутентификации (JSON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Token</w:t>
      </w:r>
      <w:proofErr w:type="spellEnd"/>
      <w:r>
        <w:t>)</w:t>
      </w:r>
      <w:r w:rsidR="00473BD4" w:rsidRPr="00473BD4">
        <w:t xml:space="preserve"> [</w:t>
      </w:r>
      <w:r w:rsidR="00473BD4" w:rsidRPr="00293B99">
        <w:t>5</w:t>
      </w:r>
      <w:r w:rsidR="00473BD4" w:rsidRPr="00473BD4">
        <w:t>]</w:t>
      </w:r>
      <w:r>
        <w:t xml:space="preserve">. В системе определены три основные роли: </w:t>
      </w:r>
      <w:r w:rsidR="0090568B" w:rsidRPr="0090568B">
        <w:t>участник, капитан, организатор</w:t>
      </w:r>
      <w:r w:rsidR="0090568B">
        <w:t>.</w:t>
      </w:r>
    </w:p>
    <w:p w14:paraId="18DC6108" w14:textId="6EAC92AD" w:rsidR="00AA121B" w:rsidRDefault="00097419" w:rsidP="00097419">
      <w:pPr>
        <w:pStyle w:val="a3"/>
      </w:pPr>
      <w:r w:rsidRPr="00097419">
        <w:t xml:space="preserve">На серверной части (ASP.NET Core Web API) регистрация и вход обрабатываются контроллером </w:t>
      </w:r>
      <w:proofErr w:type="spellStart"/>
      <w:r w:rsidRPr="00097419">
        <w:t>AuthController</w:t>
      </w:r>
      <w:proofErr w:type="spellEnd"/>
      <w:r w:rsidRPr="00097419">
        <w:t>. При успешной проверке логина и пароля сервер генерирует JWT-токен, содержащий идентификатор пользователя, его имя и роль.</w:t>
      </w:r>
    </w:p>
    <w:p w14:paraId="6D83EF8E" w14:textId="3B0A166D" w:rsidR="00097419" w:rsidRDefault="00097419" w:rsidP="00097419">
      <w:pPr>
        <w:pStyle w:val="a3"/>
      </w:pPr>
      <w:r w:rsidRPr="00097419">
        <w:t xml:space="preserve">На клиентской части JWT-токен сохраняется в зашифрованном виде в файловой системе с </w:t>
      </w:r>
      <w:r w:rsidR="00710950">
        <w:t>помощью</w:t>
      </w:r>
      <w:r w:rsidRPr="00097419">
        <w:t xml:space="preserve"> класса </w:t>
      </w:r>
      <w:proofErr w:type="spellStart"/>
      <w:r w:rsidRPr="00097419">
        <w:t>SecureTokenStorage</w:t>
      </w:r>
      <w:proofErr w:type="spellEnd"/>
      <w:r w:rsidRPr="00097419">
        <w:t xml:space="preserve">, который применяет </w:t>
      </w:r>
      <w:proofErr w:type="spellStart"/>
      <w:r w:rsidRPr="00097419">
        <w:t>Windows</w:t>
      </w:r>
      <w:proofErr w:type="spellEnd"/>
      <w:r w:rsidRPr="00097419">
        <w:t xml:space="preserve"> Data Protection API (DPAPI) для криптографической защиты. При последующих запросах к API токен автоматически добавляется в заголовок </w:t>
      </w:r>
      <w:proofErr w:type="spellStart"/>
      <w:r w:rsidRPr="00097419">
        <w:t>Authorization</w:t>
      </w:r>
      <w:proofErr w:type="spellEnd"/>
      <w:r w:rsidRPr="00097419">
        <w:t xml:space="preserve">: </w:t>
      </w:r>
      <w:proofErr w:type="spellStart"/>
      <w:r w:rsidRPr="00097419">
        <w:t>Bearer</w:t>
      </w:r>
      <w:proofErr w:type="spellEnd"/>
      <w:r w:rsidRPr="00097419">
        <w:t xml:space="preserve"> &lt;</w:t>
      </w:r>
      <w:proofErr w:type="spellStart"/>
      <w:r w:rsidRPr="00097419">
        <w:t>token</w:t>
      </w:r>
      <w:proofErr w:type="spellEnd"/>
      <w:r w:rsidRPr="00097419">
        <w:t>&gt;</w:t>
      </w:r>
      <w:r w:rsidR="00710950">
        <w:t xml:space="preserve"> для </w:t>
      </w:r>
      <w:r w:rsidRPr="00097419">
        <w:t>идентификаци</w:t>
      </w:r>
      <w:r w:rsidR="00710950">
        <w:t>и</w:t>
      </w:r>
      <w:r w:rsidRPr="00097419">
        <w:t xml:space="preserve"> пользователя на сервере.</w:t>
      </w:r>
    </w:p>
    <w:p w14:paraId="33177715" w14:textId="23CDC763" w:rsidR="00086967" w:rsidRDefault="00086967" w:rsidP="00086967">
      <w:pPr>
        <w:pStyle w:val="a3"/>
      </w:pPr>
      <w:r>
        <w:t xml:space="preserve">Пример кода </w:t>
      </w:r>
      <w:r w:rsidR="00097419">
        <w:t xml:space="preserve">авторизации пользователя с </w:t>
      </w:r>
      <w:r w:rsidR="00097419">
        <w:rPr>
          <w:lang w:val="en-US"/>
        </w:rPr>
        <w:t>JWT</w:t>
      </w:r>
      <w:r w:rsidR="00097419" w:rsidRPr="00097419">
        <w:t>-</w:t>
      </w:r>
      <w:r w:rsidR="00097419">
        <w:t>токеном</w:t>
      </w:r>
      <w:r>
        <w:t xml:space="preserve"> представлен листингом 5.</w:t>
      </w:r>
    </w:p>
    <w:p w14:paraId="264021D2" w14:textId="31DF9AD0" w:rsidR="00086967" w:rsidRDefault="00086967" w:rsidP="00086967">
      <w:pPr>
        <w:pStyle w:val="aff2"/>
      </w:pPr>
      <w:r>
        <w:t xml:space="preserve">Листинг 5 </w:t>
      </w:r>
      <w:r w:rsidRPr="00C838EB">
        <w:t>–</w:t>
      </w:r>
      <w:r>
        <w:t xml:space="preserve"> </w:t>
      </w:r>
      <w:r w:rsidR="00097419" w:rsidRPr="00097419">
        <w:t>Код метода авторизации пользователя с JWT-токеном</w:t>
      </w:r>
    </w:p>
    <w:p w14:paraId="0B0F59FB" w14:textId="77777777" w:rsidR="00097419" w:rsidRPr="00097419" w:rsidRDefault="00097419" w:rsidP="00097419">
      <w:pPr>
        <w:pStyle w:val="aff0"/>
        <w:rPr>
          <w:lang w:val="en-US"/>
        </w:rPr>
      </w:pPr>
      <w:r w:rsidRPr="00097419">
        <w:rPr>
          <w:lang w:val="en-US"/>
        </w:rPr>
        <w:t>[</w:t>
      </w:r>
      <w:proofErr w:type="spellStart"/>
      <w:r w:rsidRPr="00097419">
        <w:rPr>
          <w:lang w:val="en-US"/>
        </w:rPr>
        <w:t>HttpPost</w:t>
      </w:r>
      <w:proofErr w:type="spellEnd"/>
      <w:r w:rsidRPr="00097419">
        <w:rPr>
          <w:lang w:val="en-US"/>
        </w:rPr>
        <w:t>("login")]</w:t>
      </w:r>
    </w:p>
    <w:p w14:paraId="66FBA475" w14:textId="77777777" w:rsidR="00097419" w:rsidRPr="00097419" w:rsidRDefault="00097419" w:rsidP="00097419">
      <w:pPr>
        <w:pStyle w:val="aff0"/>
        <w:rPr>
          <w:lang w:val="en-US"/>
        </w:rPr>
      </w:pPr>
      <w:r w:rsidRPr="00097419">
        <w:rPr>
          <w:lang w:val="en-US"/>
        </w:rPr>
        <w:t xml:space="preserve">public </w:t>
      </w:r>
      <w:proofErr w:type="spellStart"/>
      <w:r w:rsidRPr="00097419">
        <w:rPr>
          <w:lang w:val="en-US"/>
        </w:rPr>
        <w:t>async</w:t>
      </w:r>
      <w:proofErr w:type="spellEnd"/>
      <w:r w:rsidRPr="00097419">
        <w:rPr>
          <w:lang w:val="en-US"/>
        </w:rPr>
        <w:t xml:space="preserve"> Task&lt;</w:t>
      </w:r>
      <w:proofErr w:type="spellStart"/>
      <w:r w:rsidRPr="00097419">
        <w:rPr>
          <w:lang w:val="en-US"/>
        </w:rPr>
        <w:t>ActionResult</w:t>
      </w:r>
      <w:proofErr w:type="spellEnd"/>
      <w:r w:rsidRPr="00097419">
        <w:rPr>
          <w:lang w:val="en-US"/>
        </w:rPr>
        <w:t>&lt;</w:t>
      </w:r>
      <w:proofErr w:type="spellStart"/>
      <w:r w:rsidRPr="00097419">
        <w:rPr>
          <w:lang w:val="en-US"/>
        </w:rPr>
        <w:t>ApiResponse</w:t>
      </w:r>
      <w:proofErr w:type="spellEnd"/>
      <w:r w:rsidRPr="00097419">
        <w:rPr>
          <w:lang w:val="en-US"/>
        </w:rPr>
        <w:t>&lt;</w:t>
      </w:r>
      <w:proofErr w:type="spellStart"/>
      <w:r w:rsidRPr="00097419">
        <w:rPr>
          <w:lang w:val="en-US"/>
        </w:rPr>
        <w:t>LoginResponseDto</w:t>
      </w:r>
      <w:proofErr w:type="spellEnd"/>
      <w:r w:rsidRPr="00097419">
        <w:rPr>
          <w:lang w:val="en-US"/>
        </w:rPr>
        <w:t>&gt;&gt;&gt; Login([</w:t>
      </w:r>
      <w:proofErr w:type="spellStart"/>
      <w:r w:rsidRPr="00097419">
        <w:rPr>
          <w:lang w:val="en-US"/>
        </w:rPr>
        <w:t>FromBody</w:t>
      </w:r>
      <w:proofErr w:type="spellEnd"/>
      <w:r w:rsidRPr="00097419">
        <w:rPr>
          <w:lang w:val="en-US"/>
        </w:rPr>
        <w:t xml:space="preserve">] </w:t>
      </w:r>
      <w:proofErr w:type="spellStart"/>
      <w:r w:rsidRPr="00097419">
        <w:rPr>
          <w:lang w:val="en-US"/>
        </w:rPr>
        <w:t>LoginDto</w:t>
      </w:r>
      <w:proofErr w:type="spellEnd"/>
      <w:r w:rsidRPr="00097419">
        <w:rPr>
          <w:lang w:val="en-US"/>
        </w:rPr>
        <w:t xml:space="preserve"> </w:t>
      </w:r>
      <w:proofErr w:type="spellStart"/>
      <w:r w:rsidRPr="00097419">
        <w:rPr>
          <w:lang w:val="en-US"/>
        </w:rPr>
        <w:t>dto</w:t>
      </w:r>
      <w:proofErr w:type="spellEnd"/>
      <w:r w:rsidRPr="00097419">
        <w:rPr>
          <w:lang w:val="en-US"/>
        </w:rPr>
        <w:t>)</w:t>
      </w:r>
    </w:p>
    <w:p w14:paraId="5EE11822" w14:textId="77777777" w:rsidR="00097419" w:rsidRPr="00360735" w:rsidRDefault="00097419" w:rsidP="00097419">
      <w:pPr>
        <w:pStyle w:val="aff0"/>
      </w:pPr>
      <w:r w:rsidRPr="00360735">
        <w:t>{</w:t>
      </w:r>
    </w:p>
    <w:p w14:paraId="7C67C550" w14:textId="77777777" w:rsidR="00097419" w:rsidRPr="00360735" w:rsidRDefault="00097419" w:rsidP="00097419">
      <w:pPr>
        <w:pStyle w:val="aff0"/>
      </w:pPr>
      <w:r w:rsidRPr="00360735">
        <w:t xml:space="preserve">    </w:t>
      </w:r>
      <w:r w:rsidRPr="00097419">
        <w:rPr>
          <w:lang w:val="en-US"/>
        </w:rPr>
        <w:t>try</w:t>
      </w:r>
    </w:p>
    <w:p w14:paraId="34097CA8" w14:textId="77777777" w:rsidR="00097419" w:rsidRPr="00360735" w:rsidRDefault="00097419" w:rsidP="00097419">
      <w:pPr>
        <w:pStyle w:val="aff0"/>
      </w:pPr>
      <w:r w:rsidRPr="00360735">
        <w:t xml:space="preserve">    {</w:t>
      </w:r>
    </w:p>
    <w:p w14:paraId="6B0016C4" w14:textId="77777777" w:rsidR="00097419" w:rsidRPr="00097419" w:rsidRDefault="00097419" w:rsidP="00097419">
      <w:pPr>
        <w:pStyle w:val="aff0"/>
      </w:pPr>
      <w:r w:rsidRPr="00097419">
        <w:t xml:space="preserve">        // Поиск пользователя в базе данных по логину</w:t>
      </w:r>
    </w:p>
    <w:p w14:paraId="3C80836E" w14:textId="568C17C9" w:rsidR="00097419" w:rsidRPr="000E5364" w:rsidRDefault="00097419" w:rsidP="00097419">
      <w:pPr>
        <w:pStyle w:val="aff0"/>
        <w:rPr>
          <w:lang w:val="en-US"/>
        </w:rPr>
      </w:pPr>
      <w:r w:rsidRPr="00097419">
        <w:t xml:space="preserve">        </w:t>
      </w:r>
      <w:r w:rsidRPr="00097419">
        <w:rPr>
          <w:lang w:val="en-US"/>
        </w:rPr>
        <w:t>var user = await _</w:t>
      </w:r>
      <w:proofErr w:type="spellStart"/>
      <w:proofErr w:type="gramStart"/>
      <w:r w:rsidRPr="00097419">
        <w:rPr>
          <w:lang w:val="en-US"/>
        </w:rPr>
        <w:t>context.Users.FirstOrDefaultAsync</w:t>
      </w:r>
      <w:proofErr w:type="spellEnd"/>
      <w:proofErr w:type="gramEnd"/>
      <w:r w:rsidRPr="00097419">
        <w:rPr>
          <w:lang w:val="en-US"/>
        </w:rPr>
        <w:t xml:space="preserve">(u =&gt; </w:t>
      </w:r>
      <w:proofErr w:type="spellStart"/>
      <w:r w:rsidRPr="00097419">
        <w:rPr>
          <w:lang w:val="en-US"/>
        </w:rPr>
        <w:t>u.Login</w:t>
      </w:r>
      <w:proofErr w:type="spellEnd"/>
      <w:r w:rsidRPr="00097419">
        <w:rPr>
          <w:lang w:val="en-US"/>
        </w:rPr>
        <w:t xml:space="preserve"> == </w:t>
      </w:r>
      <w:proofErr w:type="spellStart"/>
      <w:r w:rsidRPr="00097419">
        <w:rPr>
          <w:lang w:val="en-US"/>
        </w:rPr>
        <w:t>dto.Login</w:t>
      </w:r>
      <w:proofErr w:type="spellEnd"/>
      <w:r w:rsidRPr="00097419">
        <w:rPr>
          <w:lang w:val="en-US"/>
        </w:rPr>
        <w:t>);</w:t>
      </w:r>
    </w:p>
    <w:p w14:paraId="293EDC51" w14:textId="1FBC805B" w:rsidR="00097419" w:rsidRPr="00097419" w:rsidRDefault="00097419" w:rsidP="00097419">
      <w:pPr>
        <w:pStyle w:val="aff0"/>
      </w:pPr>
      <w:r w:rsidRPr="000E5364">
        <w:rPr>
          <w:lang w:val="en-US"/>
        </w:rPr>
        <w:t xml:space="preserve">        </w:t>
      </w:r>
      <w:r w:rsidRPr="00097419">
        <w:t>// Проверка соответствия пароля</w:t>
      </w:r>
    </w:p>
    <w:p w14:paraId="6B96E298" w14:textId="73E0D92E" w:rsidR="00097419" w:rsidRPr="00F11BFE" w:rsidRDefault="00097419" w:rsidP="00097419">
      <w:pPr>
        <w:pStyle w:val="aff0"/>
      </w:pPr>
      <w:r w:rsidRPr="00097419">
        <w:t xml:space="preserve">        // </w:t>
      </w:r>
      <w:r w:rsidR="00901A8F" w:rsidRPr="00901A8F">
        <w:t xml:space="preserve">Пароль </w:t>
      </w:r>
      <w:proofErr w:type="spellStart"/>
      <w:r w:rsidR="00901A8F" w:rsidRPr="00901A8F">
        <w:t>хэшируется</w:t>
      </w:r>
      <w:proofErr w:type="spellEnd"/>
      <w:r w:rsidR="00901A8F" w:rsidRPr="00901A8F">
        <w:t xml:space="preserve"> через </w:t>
      </w:r>
      <w:proofErr w:type="spellStart"/>
      <w:r w:rsidR="00901A8F" w:rsidRPr="00901A8F">
        <w:t>BCrypt</w:t>
      </w:r>
      <w:proofErr w:type="spellEnd"/>
    </w:p>
    <w:p w14:paraId="167FD2E3" w14:textId="77777777" w:rsidR="00097419" w:rsidRPr="00097419" w:rsidRDefault="00097419" w:rsidP="00097419">
      <w:pPr>
        <w:pStyle w:val="aff0"/>
      </w:pPr>
      <w:r w:rsidRPr="00097419">
        <w:t xml:space="preserve">        </w:t>
      </w:r>
      <w:r w:rsidRPr="00097419">
        <w:rPr>
          <w:lang w:val="en-US"/>
        </w:rPr>
        <w:t>if</w:t>
      </w:r>
      <w:r w:rsidRPr="00097419">
        <w:t xml:space="preserve"> (</w:t>
      </w:r>
      <w:r w:rsidRPr="00097419">
        <w:rPr>
          <w:lang w:val="en-US"/>
        </w:rPr>
        <w:t>user</w:t>
      </w:r>
      <w:r w:rsidRPr="00097419">
        <w:t xml:space="preserve"> == </w:t>
      </w:r>
      <w:r w:rsidRPr="00097419">
        <w:rPr>
          <w:lang w:val="en-US"/>
        </w:rPr>
        <w:t>null</w:t>
      </w:r>
      <w:r w:rsidRPr="00097419">
        <w:t xml:space="preserve"> |</w:t>
      </w:r>
      <w:proofErr w:type="gramStart"/>
      <w:r w:rsidRPr="00097419">
        <w:t>| !</w:t>
      </w:r>
      <w:proofErr w:type="spellStart"/>
      <w:proofErr w:type="gramEnd"/>
      <w:r w:rsidRPr="00097419">
        <w:rPr>
          <w:lang w:val="en-US"/>
        </w:rPr>
        <w:t>BCrypt</w:t>
      </w:r>
      <w:proofErr w:type="spellEnd"/>
      <w:r w:rsidRPr="00097419">
        <w:t>.</w:t>
      </w:r>
      <w:r w:rsidRPr="00097419">
        <w:rPr>
          <w:lang w:val="en-US"/>
        </w:rPr>
        <w:t>Net</w:t>
      </w:r>
      <w:r w:rsidRPr="00097419">
        <w:t>.</w:t>
      </w:r>
      <w:proofErr w:type="spellStart"/>
      <w:r w:rsidRPr="00097419">
        <w:rPr>
          <w:lang w:val="en-US"/>
        </w:rPr>
        <w:t>BCrypt</w:t>
      </w:r>
      <w:proofErr w:type="spellEnd"/>
      <w:r w:rsidRPr="00097419">
        <w:t>.</w:t>
      </w:r>
      <w:r w:rsidRPr="00097419">
        <w:rPr>
          <w:lang w:val="en-US"/>
        </w:rPr>
        <w:t>Verify</w:t>
      </w:r>
      <w:r w:rsidRPr="00097419">
        <w:t>(</w:t>
      </w:r>
      <w:proofErr w:type="spellStart"/>
      <w:r w:rsidRPr="00097419">
        <w:rPr>
          <w:lang w:val="en-US"/>
        </w:rPr>
        <w:t>dto</w:t>
      </w:r>
      <w:proofErr w:type="spellEnd"/>
      <w:r w:rsidRPr="00097419">
        <w:t>.</w:t>
      </w:r>
      <w:r w:rsidRPr="00097419">
        <w:rPr>
          <w:lang w:val="en-US"/>
        </w:rPr>
        <w:t>Password</w:t>
      </w:r>
      <w:r w:rsidRPr="00097419">
        <w:t xml:space="preserve">, </w:t>
      </w:r>
      <w:r w:rsidRPr="00097419">
        <w:rPr>
          <w:lang w:val="en-US"/>
        </w:rPr>
        <w:t>user</w:t>
      </w:r>
      <w:r w:rsidRPr="00097419">
        <w:t>.</w:t>
      </w:r>
      <w:proofErr w:type="spellStart"/>
      <w:r w:rsidRPr="00097419">
        <w:rPr>
          <w:lang w:val="en-US"/>
        </w:rPr>
        <w:t>PasswordHash</w:t>
      </w:r>
      <w:proofErr w:type="spellEnd"/>
      <w:r w:rsidRPr="00097419">
        <w:t>))</w:t>
      </w:r>
    </w:p>
    <w:p w14:paraId="23E3E7C1" w14:textId="113F3958" w:rsidR="00097419" w:rsidRPr="000E5364" w:rsidRDefault="00097419" w:rsidP="00097419">
      <w:pPr>
        <w:pStyle w:val="aff0"/>
        <w:rPr>
          <w:lang w:val="en-US"/>
        </w:rPr>
      </w:pPr>
      <w:r w:rsidRPr="00097419">
        <w:lastRenderedPageBreak/>
        <w:t xml:space="preserve">            </w:t>
      </w:r>
      <w:r w:rsidRPr="00097419">
        <w:rPr>
          <w:lang w:val="en-US"/>
        </w:rPr>
        <w:t xml:space="preserve">return </w:t>
      </w:r>
      <w:proofErr w:type="spellStart"/>
      <w:r w:rsidRPr="00097419">
        <w:rPr>
          <w:lang w:val="en-US"/>
        </w:rPr>
        <w:t>HandleError</w:t>
      </w:r>
      <w:proofErr w:type="spellEnd"/>
      <w:r w:rsidRPr="00097419">
        <w:rPr>
          <w:lang w:val="en-US"/>
        </w:rPr>
        <w:t>&lt;</w:t>
      </w:r>
      <w:proofErr w:type="spellStart"/>
      <w:r w:rsidRPr="00097419">
        <w:rPr>
          <w:lang w:val="en-US"/>
        </w:rPr>
        <w:t>LoginResponseDto</w:t>
      </w:r>
      <w:proofErr w:type="spellEnd"/>
      <w:proofErr w:type="gramStart"/>
      <w:r w:rsidRPr="00097419">
        <w:rPr>
          <w:lang w:val="en-US"/>
        </w:rPr>
        <w:t>&gt;(</w:t>
      </w:r>
      <w:proofErr w:type="gramEnd"/>
      <w:r w:rsidRPr="00097419">
        <w:rPr>
          <w:lang w:val="en-US"/>
        </w:rPr>
        <w:t>"</w:t>
      </w:r>
      <w:proofErr w:type="spellStart"/>
      <w:r w:rsidRPr="00097419">
        <w:rPr>
          <w:lang w:val="en-US"/>
        </w:rPr>
        <w:t>Неверный</w:t>
      </w:r>
      <w:proofErr w:type="spellEnd"/>
      <w:r w:rsidRPr="00097419">
        <w:rPr>
          <w:lang w:val="en-US"/>
        </w:rPr>
        <w:t xml:space="preserve"> </w:t>
      </w:r>
      <w:proofErr w:type="spellStart"/>
      <w:r w:rsidRPr="00097419">
        <w:rPr>
          <w:lang w:val="en-US"/>
        </w:rPr>
        <w:t>логин</w:t>
      </w:r>
      <w:proofErr w:type="spellEnd"/>
      <w:r w:rsidRPr="00097419">
        <w:rPr>
          <w:lang w:val="en-US"/>
        </w:rPr>
        <w:t xml:space="preserve"> </w:t>
      </w:r>
      <w:proofErr w:type="spellStart"/>
      <w:r w:rsidRPr="00097419">
        <w:rPr>
          <w:lang w:val="en-US"/>
        </w:rPr>
        <w:t>или</w:t>
      </w:r>
      <w:proofErr w:type="spellEnd"/>
      <w:r w:rsidRPr="00097419">
        <w:rPr>
          <w:lang w:val="en-US"/>
        </w:rPr>
        <w:t xml:space="preserve"> </w:t>
      </w:r>
      <w:proofErr w:type="spellStart"/>
      <w:r w:rsidRPr="00097419">
        <w:rPr>
          <w:lang w:val="en-US"/>
        </w:rPr>
        <w:t>пароль</w:t>
      </w:r>
      <w:proofErr w:type="spellEnd"/>
      <w:r w:rsidRPr="00097419">
        <w:rPr>
          <w:lang w:val="en-US"/>
        </w:rPr>
        <w:t>");</w:t>
      </w:r>
    </w:p>
    <w:p w14:paraId="793EA543" w14:textId="3F3A5FE8" w:rsidR="00097419" w:rsidRPr="000E5364" w:rsidRDefault="00097419" w:rsidP="00097419">
      <w:pPr>
        <w:pStyle w:val="aff0"/>
        <w:rPr>
          <w:lang w:val="en-US"/>
        </w:rPr>
      </w:pPr>
      <w:r w:rsidRPr="000E5364">
        <w:rPr>
          <w:lang w:val="en-US"/>
        </w:rPr>
        <w:t xml:space="preserve">        // </w:t>
      </w:r>
      <w:r w:rsidRPr="00097419">
        <w:t>Генерация</w:t>
      </w:r>
      <w:r w:rsidRPr="000E5364">
        <w:rPr>
          <w:lang w:val="en-US"/>
        </w:rPr>
        <w:t xml:space="preserve"> </w:t>
      </w:r>
      <w:r w:rsidRPr="00097419">
        <w:rPr>
          <w:lang w:val="en-US"/>
        </w:rPr>
        <w:t>JWT</w:t>
      </w:r>
      <w:r w:rsidRPr="000E5364">
        <w:rPr>
          <w:lang w:val="en-US"/>
        </w:rPr>
        <w:t>-</w:t>
      </w:r>
      <w:proofErr w:type="spellStart"/>
      <w:r w:rsidRPr="00097419">
        <w:t>токена</w:t>
      </w:r>
      <w:proofErr w:type="spellEnd"/>
      <w:r w:rsidRPr="000E5364">
        <w:rPr>
          <w:lang w:val="en-US"/>
        </w:rPr>
        <w:t xml:space="preserve"> </w:t>
      </w:r>
      <w:r w:rsidRPr="00097419">
        <w:t>для</w:t>
      </w:r>
      <w:r w:rsidRPr="000E5364">
        <w:rPr>
          <w:lang w:val="en-US"/>
        </w:rPr>
        <w:t xml:space="preserve"> </w:t>
      </w:r>
      <w:r w:rsidRPr="00097419">
        <w:t>пользователя</w:t>
      </w:r>
    </w:p>
    <w:p w14:paraId="7356E67C" w14:textId="77777777" w:rsidR="00097419" w:rsidRPr="000E5364" w:rsidRDefault="00097419" w:rsidP="00097419">
      <w:pPr>
        <w:pStyle w:val="aff0"/>
        <w:rPr>
          <w:lang w:val="en-US"/>
        </w:rPr>
      </w:pPr>
      <w:r w:rsidRPr="000E5364">
        <w:rPr>
          <w:lang w:val="en-US"/>
        </w:rPr>
        <w:t xml:space="preserve">        </w:t>
      </w:r>
      <w:proofErr w:type="spellStart"/>
      <w:r w:rsidRPr="00097419">
        <w:rPr>
          <w:lang w:val="en-US"/>
        </w:rPr>
        <w:t>var</w:t>
      </w:r>
      <w:proofErr w:type="spellEnd"/>
      <w:r w:rsidRPr="000E5364">
        <w:rPr>
          <w:lang w:val="en-US"/>
        </w:rPr>
        <w:t xml:space="preserve"> </w:t>
      </w:r>
      <w:r w:rsidRPr="00097419">
        <w:rPr>
          <w:lang w:val="en-US"/>
        </w:rPr>
        <w:t>token</w:t>
      </w:r>
      <w:r w:rsidRPr="000E5364">
        <w:rPr>
          <w:lang w:val="en-US"/>
        </w:rPr>
        <w:t xml:space="preserve"> = </w:t>
      </w:r>
      <w:proofErr w:type="spellStart"/>
      <w:r w:rsidRPr="00097419">
        <w:rPr>
          <w:lang w:val="en-US"/>
        </w:rPr>
        <w:t>GenerateJwtToken</w:t>
      </w:r>
      <w:proofErr w:type="spellEnd"/>
      <w:r w:rsidRPr="000E5364">
        <w:rPr>
          <w:lang w:val="en-US"/>
        </w:rPr>
        <w:t>(</w:t>
      </w:r>
      <w:r w:rsidRPr="00097419">
        <w:rPr>
          <w:lang w:val="en-US"/>
        </w:rPr>
        <w:t>user</w:t>
      </w:r>
      <w:r w:rsidRPr="000E5364">
        <w:rPr>
          <w:lang w:val="en-US"/>
        </w:rPr>
        <w:t>);</w:t>
      </w:r>
    </w:p>
    <w:p w14:paraId="7546308C" w14:textId="7DBC634C" w:rsidR="00097419" w:rsidRPr="00097419" w:rsidRDefault="00097419" w:rsidP="00097419">
      <w:pPr>
        <w:pStyle w:val="aff0"/>
      </w:pPr>
      <w:r w:rsidRPr="000E5364">
        <w:rPr>
          <w:lang w:val="en-US"/>
        </w:rPr>
        <w:t xml:space="preserve">        </w:t>
      </w:r>
      <w:r w:rsidRPr="00097419">
        <w:t xml:space="preserve">// Формирование ответа с токеном и </w:t>
      </w:r>
      <w:r w:rsidR="00F11BFE">
        <w:t>именем</w:t>
      </w:r>
      <w:r w:rsidRPr="00097419">
        <w:t xml:space="preserve"> пользовател</w:t>
      </w:r>
      <w:r w:rsidR="00F11BFE">
        <w:t>я</w:t>
      </w:r>
    </w:p>
    <w:p w14:paraId="20C167FE" w14:textId="77777777" w:rsidR="00097419" w:rsidRPr="00360735" w:rsidRDefault="00097419" w:rsidP="00097419">
      <w:pPr>
        <w:pStyle w:val="aff0"/>
      </w:pPr>
      <w:r w:rsidRPr="00097419">
        <w:t xml:space="preserve">        </w:t>
      </w:r>
      <w:r w:rsidRPr="00097419">
        <w:rPr>
          <w:lang w:val="en-US"/>
        </w:rPr>
        <w:t>var</w:t>
      </w:r>
      <w:r w:rsidRPr="00360735">
        <w:t xml:space="preserve"> </w:t>
      </w:r>
      <w:r w:rsidRPr="00097419">
        <w:rPr>
          <w:lang w:val="en-US"/>
        </w:rPr>
        <w:t>response</w:t>
      </w:r>
      <w:r w:rsidRPr="00360735">
        <w:t xml:space="preserve"> = </w:t>
      </w:r>
      <w:r w:rsidRPr="00097419">
        <w:rPr>
          <w:lang w:val="en-US"/>
        </w:rPr>
        <w:t>new</w:t>
      </w:r>
      <w:r w:rsidRPr="00360735">
        <w:t xml:space="preserve"> </w:t>
      </w:r>
      <w:proofErr w:type="spellStart"/>
      <w:r w:rsidRPr="00097419">
        <w:rPr>
          <w:lang w:val="en-US"/>
        </w:rPr>
        <w:t>LoginResponseDto</w:t>
      </w:r>
      <w:proofErr w:type="spellEnd"/>
    </w:p>
    <w:p w14:paraId="36BF3BF0" w14:textId="2D27D423" w:rsidR="00097419" w:rsidRPr="00360735" w:rsidRDefault="00097419" w:rsidP="00097419">
      <w:pPr>
        <w:pStyle w:val="aff0"/>
      </w:pPr>
      <w:r w:rsidRPr="00360735">
        <w:t xml:space="preserve">        {</w:t>
      </w:r>
    </w:p>
    <w:p w14:paraId="6C021270" w14:textId="6F7D0310" w:rsidR="00097419" w:rsidRPr="00097419" w:rsidRDefault="00097419" w:rsidP="00097419">
      <w:pPr>
        <w:pStyle w:val="aff0"/>
      </w:pPr>
      <w:r>
        <w:t xml:space="preserve">            </w:t>
      </w:r>
      <w:r w:rsidRPr="00097419">
        <w:t xml:space="preserve">// </w:t>
      </w:r>
      <w:r w:rsidRPr="00097419">
        <w:rPr>
          <w:lang w:val="en-US"/>
        </w:rPr>
        <w:t>JWT</w:t>
      </w:r>
      <w:r w:rsidRPr="00097419">
        <w:t>-токен для последующих запросов</w:t>
      </w:r>
    </w:p>
    <w:p w14:paraId="616B36A9" w14:textId="0753A6D8" w:rsidR="00097419" w:rsidRDefault="00097419" w:rsidP="00097419">
      <w:pPr>
        <w:pStyle w:val="aff0"/>
      </w:pPr>
      <w:r w:rsidRPr="00097419">
        <w:t xml:space="preserve">            </w:t>
      </w:r>
      <w:r w:rsidRPr="00097419">
        <w:rPr>
          <w:lang w:val="en-US"/>
        </w:rPr>
        <w:t>Token</w:t>
      </w:r>
      <w:r w:rsidRPr="00360735">
        <w:t xml:space="preserve"> = </w:t>
      </w:r>
      <w:r w:rsidRPr="00097419">
        <w:rPr>
          <w:lang w:val="en-US"/>
        </w:rPr>
        <w:t>token</w:t>
      </w:r>
      <w:r>
        <w:t>,</w:t>
      </w:r>
    </w:p>
    <w:p w14:paraId="6F578AE2" w14:textId="2741653B" w:rsidR="00097419" w:rsidRPr="00097419" w:rsidRDefault="00097419" w:rsidP="00097419">
      <w:pPr>
        <w:pStyle w:val="aff0"/>
      </w:pPr>
      <w:r>
        <w:t xml:space="preserve">            </w:t>
      </w:r>
      <w:r w:rsidRPr="00097419">
        <w:t>// Имя пользователя для отображения в интерфейсе</w:t>
      </w:r>
    </w:p>
    <w:p w14:paraId="691CCE61" w14:textId="48CEA7E0" w:rsidR="00097419" w:rsidRPr="00097419" w:rsidRDefault="00097419" w:rsidP="00097419">
      <w:pPr>
        <w:pStyle w:val="aff0"/>
      </w:pPr>
      <w:r w:rsidRPr="00097419">
        <w:t xml:space="preserve">            </w:t>
      </w:r>
      <w:r w:rsidRPr="00097419">
        <w:rPr>
          <w:lang w:val="en-US"/>
        </w:rPr>
        <w:t>Username</w:t>
      </w:r>
      <w:r w:rsidRPr="00097419">
        <w:t xml:space="preserve"> = </w:t>
      </w:r>
      <w:proofErr w:type="gramStart"/>
      <w:r w:rsidRPr="00097419">
        <w:rPr>
          <w:lang w:val="en-US"/>
        </w:rPr>
        <w:t>user</w:t>
      </w:r>
      <w:r w:rsidRPr="00097419">
        <w:t>.</w:t>
      </w:r>
      <w:r w:rsidRPr="00097419">
        <w:rPr>
          <w:lang w:val="en-US"/>
        </w:rPr>
        <w:t>Username</w:t>
      </w:r>
      <w:proofErr w:type="gramEnd"/>
    </w:p>
    <w:p w14:paraId="04CCCA65" w14:textId="72624A6F" w:rsidR="00097419" w:rsidRPr="00097419" w:rsidRDefault="00097419" w:rsidP="00097419">
      <w:pPr>
        <w:pStyle w:val="aff0"/>
      </w:pPr>
      <w:r w:rsidRPr="00097419">
        <w:t xml:space="preserve">        };</w:t>
      </w:r>
    </w:p>
    <w:p w14:paraId="3F7D3C4A" w14:textId="77777777" w:rsidR="00097419" w:rsidRPr="00097419" w:rsidRDefault="00097419" w:rsidP="00097419">
      <w:pPr>
        <w:pStyle w:val="aff0"/>
      </w:pPr>
      <w:r w:rsidRPr="00097419">
        <w:t xml:space="preserve">        // Возврат успешного ответа клиенту</w:t>
      </w:r>
    </w:p>
    <w:p w14:paraId="427EB42E" w14:textId="77777777" w:rsidR="00097419" w:rsidRPr="00360735" w:rsidRDefault="00097419" w:rsidP="00097419">
      <w:pPr>
        <w:pStyle w:val="aff0"/>
        <w:rPr>
          <w:lang w:val="en-US"/>
        </w:rPr>
      </w:pPr>
      <w:r w:rsidRPr="00097419">
        <w:t xml:space="preserve">        </w:t>
      </w:r>
      <w:r w:rsidRPr="00097419">
        <w:rPr>
          <w:lang w:val="en-US"/>
        </w:rPr>
        <w:t>return</w:t>
      </w:r>
      <w:r w:rsidRPr="00360735">
        <w:rPr>
          <w:lang w:val="en-US"/>
        </w:rPr>
        <w:t xml:space="preserve"> </w:t>
      </w:r>
      <w:proofErr w:type="spellStart"/>
      <w:proofErr w:type="gramStart"/>
      <w:r w:rsidRPr="00097419">
        <w:rPr>
          <w:lang w:val="en-US"/>
        </w:rPr>
        <w:t>HandleResult</w:t>
      </w:r>
      <w:proofErr w:type="spellEnd"/>
      <w:r w:rsidRPr="00360735">
        <w:rPr>
          <w:lang w:val="en-US"/>
        </w:rPr>
        <w:t>(</w:t>
      </w:r>
      <w:proofErr w:type="gramEnd"/>
      <w:r w:rsidRPr="00097419">
        <w:rPr>
          <w:lang w:val="en-US"/>
        </w:rPr>
        <w:t>response</w:t>
      </w:r>
      <w:r w:rsidRPr="00360735">
        <w:rPr>
          <w:lang w:val="en-US"/>
        </w:rPr>
        <w:t>, "</w:t>
      </w:r>
      <w:r w:rsidRPr="00097419">
        <w:t>Авторизация</w:t>
      </w:r>
      <w:r w:rsidRPr="00360735">
        <w:rPr>
          <w:lang w:val="en-US"/>
        </w:rPr>
        <w:t xml:space="preserve"> </w:t>
      </w:r>
      <w:r w:rsidRPr="00097419">
        <w:t>успешна</w:t>
      </w:r>
      <w:r w:rsidRPr="00360735">
        <w:rPr>
          <w:lang w:val="en-US"/>
        </w:rPr>
        <w:t>");</w:t>
      </w:r>
    </w:p>
    <w:p w14:paraId="11D325A0" w14:textId="77777777" w:rsidR="00097419" w:rsidRPr="00360735" w:rsidRDefault="00097419" w:rsidP="00097419">
      <w:pPr>
        <w:pStyle w:val="aff0"/>
        <w:rPr>
          <w:lang w:val="en-US"/>
        </w:rPr>
      </w:pPr>
      <w:r w:rsidRPr="00360735">
        <w:rPr>
          <w:lang w:val="en-US"/>
        </w:rPr>
        <w:t xml:space="preserve">    }</w:t>
      </w:r>
    </w:p>
    <w:p w14:paraId="6C572797" w14:textId="77777777" w:rsidR="00097419" w:rsidRPr="00360735" w:rsidRDefault="00097419" w:rsidP="00097419">
      <w:pPr>
        <w:pStyle w:val="aff0"/>
        <w:rPr>
          <w:lang w:val="en-US"/>
        </w:rPr>
      </w:pPr>
      <w:r w:rsidRPr="00360735">
        <w:rPr>
          <w:lang w:val="en-US"/>
        </w:rPr>
        <w:t xml:space="preserve">    </w:t>
      </w:r>
      <w:r w:rsidRPr="00097419">
        <w:rPr>
          <w:lang w:val="en-US"/>
        </w:rPr>
        <w:t>catch</w:t>
      </w:r>
      <w:r w:rsidRPr="00360735">
        <w:rPr>
          <w:lang w:val="en-US"/>
        </w:rPr>
        <w:t xml:space="preserve"> (</w:t>
      </w:r>
      <w:proofErr w:type="spellStart"/>
      <w:r w:rsidRPr="00097419">
        <w:rPr>
          <w:lang w:val="en-US"/>
        </w:rPr>
        <w:t>DbUpdateException</w:t>
      </w:r>
      <w:proofErr w:type="spellEnd"/>
      <w:r w:rsidRPr="00360735">
        <w:rPr>
          <w:lang w:val="en-US"/>
        </w:rPr>
        <w:t xml:space="preserve"> </w:t>
      </w:r>
      <w:r w:rsidRPr="00097419">
        <w:rPr>
          <w:lang w:val="en-US"/>
        </w:rPr>
        <w:t>ex</w:t>
      </w:r>
      <w:r w:rsidRPr="00360735">
        <w:rPr>
          <w:lang w:val="en-US"/>
        </w:rPr>
        <w:t>)</w:t>
      </w:r>
    </w:p>
    <w:p w14:paraId="6696BC19" w14:textId="77777777" w:rsidR="00097419" w:rsidRPr="00360735" w:rsidRDefault="00097419" w:rsidP="00097419">
      <w:pPr>
        <w:pStyle w:val="aff0"/>
        <w:rPr>
          <w:lang w:val="en-US"/>
        </w:rPr>
      </w:pPr>
      <w:r w:rsidRPr="00360735">
        <w:rPr>
          <w:lang w:val="en-US"/>
        </w:rPr>
        <w:t xml:space="preserve">    {</w:t>
      </w:r>
    </w:p>
    <w:p w14:paraId="3FBAE8D1" w14:textId="77777777" w:rsidR="00097419" w:rsidRPr="00360735" w:rsidRDefault="00097419" w:rsidP="00097419">
      <w:pPr>
        <w:pStyle w:val="aff0"/>
        <w:rPr>
          <w:lang w:val="en-US"/>
        </w:rPr>
      </w:pPr>
      <w:r w:rsidRPr="00360735">
        <w:rPr>
          <w:lang w:val="en-US"/>
        </w:rPr>
        <w:t xml:space="preserve">        // </w:t>
      </w:r>
      <w:r w:rsidRPr="00097419">
        <w:t>Обработка</w:t>
      </w:r>
      <w:r w:rsidRPr="00360735">
        <w:rPr>
          <w:lang w:val="en-US"/>
        </w:rPr>
        <w:t xml:space="preserve"> </w:t>
      </w:r>
      <w:r w:rsidRPr="00097419">
        <w:t>ошибок</w:t>
      </w:r>
      <w:r w:rsidRPr="00360735">
        <w:rPr>
          <w:lang w:val="en-US"/>
        </w:rPr>
        <w:t xml:space="preserve"> </w:t>
      </w:r>
      <w:r w:rsidRPr="00097419">
        <w:t>базы</w:t>
      </w:r>
      <w:r w:rsidRPr="00360735">
        <w:rPr>
          <w:lang w:val="en-US"/>
        </w:rPr>
        <w:t xml:space="preserve"> </w:t>
      </w:r>
      <w:r w:rsidRPr="00097419">
        <w:t>данных</w:t>
      </w:r>
    </w:p>
    <w:p w14:paraId="00827CAF" w14:textId="77777777" w:rsidR="00097419" w:rsidRPr="00360735" w:rsidRDefault="00097419" w:rsidP="00097419">
      <w:pPr>
        <w:pStyle w:val="aff0"/>
        <w:rPr>
          <w:lang w:val="en-US"/>
        </w:rPr>
      </w:pPr>
      <w:r w:rsidRPr="00360735">
        <w:rPr>
          <w:lang w:val="en-US"/>
        </w:rPr>
        <w:t xml:space="preserve">        </w:t>
      </w:r>
      <w:r w:rsidRPr="00097419">
        <w:rPr>
          <w:lang w:val="en-US"/>
        </w:rPr>
        <w:t>return</w:t>
      </w:r>
      <w:r w:rsidRPr="00360735">
        <w:rPr>
          <w:lang w:val="en-US"/>
        </w:rPr>
        <w:t xml:space="preserve"> </w:t>
      </w:r>
      <w:proofErr w:type="spellStart"/>
      <w:r w:rsidRPr="00097419">
        <w:rPr>
          <w:lang w:val="en-US"/>
        </w:rPr>
        <w:t>HandleError</w:t>
      </w:r>
      <w:proofErr w:type="spellEnd"/>
      <w:r w:rsidRPr="00360735">
        <w:rPr>
          <w:lang w:val="en-US"/>
        </w:rPr>
        <w:t>&lt;</w:t>
      </w:r>
      <w:proofErr w:type="spellStart"/>
      <w:r w:rsidRPr="00097419">
        <w:rPr>
          <w:lang w:val="en-US"/>
        </w:rPr>
        <w:t>LoginResponseDto</w:t>
      </w:r>
      <w:proofErr w:type="spellEnd"/>
      <w:proofErr w:type="gramStart"/>
      <w:r w:rsidRPr="00360735">
        <w:rPr>
          <w:lang w:val="en-US"/>
        </w:rPr>
        <w:t>&gt;(</w:t>
      </w:r>
      <w:proofErr w:type="gramEnd"/>
      <w:r w:rsidRPr="00360735">
        <w:rPr>
          <w:lang w:val="en-US"/>
        </w:rPr>
        <w:t>"</w:t>
      </w:r>
      <w:r w:rsidRPr="00097419">
        <w:t>Ошибка</w:t>
      </w:r>
      <w:r w:rsidRPr="00360735">
        <w:rPr>
          <w:lang w:val="en-US"/>
        </w:rPr>
        <w:t xml:space="preserve"> </w:t>
      </w:r>
      <w:r w:rsidRPr="00097419">
        <w:t>базы</w:t>
      </w:r>
      <w:r w:rsidRPr="00360735">
        <w:rPr>
          <w:lang w:val="en-US"/>
        </w:rPr>
        <w:t xml:space="preserve"> </w:t>
      </w:r>
      <w:r w:rsidRPr="00097419">
        <w:t>данных</w:t>
      </w:r>
      <w:r w:rsidRPr="00360735">
        <w:rPr>
          <w:lang w:val="en-US"/>
        </w:rPr>
        <w:t xml:space="preserve"> </w:t>
      </w:r>
      <w:r w:rsidRPr="00097419">
        <w:t>при</w:t>
      </w:r>
      <w:r w:rsidRPr="00360735">
        <w:rPr>
          <w:lang w:val="en-US"/>
        </w:rPr>
        <w:t xml:space="preserve"> </w:t>
      </w:r>
      <w:r w:rsidRPr="00097419">
        <w:t>авторизации</w:t>
      </w:r>
      <w:r w:rsidRPr="00360735">
        <w:rPr>
          <w:lang w:val="en-US"/>
        </w:rPr>
        <w:t>");</w:t>
      </w:r>
    </w:p>
    <w:p w14:paraId="7FCC0840" w14:textId="5F9C6A41" w:rsidR="00097419" w:rsidRPr="00360735" w:rsidRDefault="00097419" w:rsidP="00097419">
      <w:pPr>
        <w:pStyle w:val="aff0"/>
      </w:pPr>
      <w:r w:rsidRPr="00360735">
        <w:rPr>
          <w:lang w:val="en-US"/>
        </w:rPr>
        <w:t xml:space="preserve">    </w:t>
      </w:r>
      <w:r w:rsidRPr="00360735">
        <w:t>}</w:t>
      </w:r>
    </w:p>
    <w:p w14:paraId="516574F6" w14:textId="77777777" w:rsidR="00097419" w:rsidRPr="00097419" w:rsidRDefault="00097419" w:rsidP="00097419">
      <w:pPr>
        <w:pStyle w:val="aff0"/>
      </w:pPr>
      <w:r w:rsidRPr="00360735">
        <w:t xml:space="preserve">    </w:t>
      </w:r>
      <w:r w:rsidRPr="00097419">
        <w:rPr>
          <w:lang w:val="en-US"/>
        </w:rPr>
        <w:t>catch</w:t>
      </w:r>
      <w:r w:rsidRPr="00097419">
        <w:t xml:space="preserve"> (</w:t>
      </w:r>
      <w:r w:rsidRPr="00097419">
        <w:rPr>
          <w:lang w:val="en-US"/>
        </w:rPr>
        <w:t>Exception</w:t>
      </w:r>
      <w:r w:rsidRPr="00097419">
        <w:t xml:space="preserve"> </w:t>
      </w:r>
      <w:r w:rsidRPr="00097419">
        <w:rPr>
          <w:lang w:val="en-US"/>
        </w:rPr>
        <w:t>ex</w:t>
      </w:r>
      <w:r w:rsidRPr="00097419">
        <w:t>)</w:t>
      </w:r>
    </w:p>
    <w:p w14:paraId="3C44E8FE" w14:textId="77777777" w:rsidR="00097419" w:rsidRPr="00097419" w:rsidRDefault="00097419" w:rsidP="00097419">
      <w:pPr>
        <w:pStyle w:val="aff0"/>
      </w:pPr>
      <w:r w:rsidRPr="00097419">
        <w:t xml:space="preserve">    {</w:t>
      </w:r>
    </w:p>
    <w:p w14:paraId="3AAB3A21" w14:textId="77777777" w:rsidR="00097419" w:rsidRPr="00097419" w:rsidRDefault="00097419" w:rsidP="00097419">
      <w:pPr>
        <w:pStyle w:val="aff0"/>
      </w:pPr>
      <w:r w:rsidRPr="00097419">
        <w:t xml:space="preserve">        // Обработка неожиданных исключений</w:t>
      </w:r>
    </w:p>
    <w:p w14:paraId="55E1E65E" w14:textId="77777777" w:rsidR="00097419" w:rsidRPr="00097419" w:rsidRDefault="00097419" w:rsidP="00097419">
      <w:pPr>
        <w:pStyle w:val="aff0"/>
      </w:pPr>
      <w:r w:rsidRPr="00097419">
        <w:t xml:space="preserve">        </w:t>
      </w:r>
      <w:r w:rsidRPr="00097419">
        <w:rPr>
          <w:lang w:val="en-US"/>
        </w:rPr>
        <w:t>return</w:t>
      </w:r>
      <w:r w:rsidRPr="00097419">
        <w:t xml:space="preserve"> </w:t>
      </w:r>
      <w:proofErr w:type="spellStart"/>
      <w:r w:rsidRPr="00097419">
        <w:rPr>
          <w:lang w:val="en-US"/>
        </w:rPr>
        <w:t>HandleError</w:t>
      </w:r>
      <w:proofErr w:type="spellEnd"/>
      <w:r w:rsidRPr="00097419">
        <w:t>&lt;</w:t>
      </w:r>
      <w:proofErr w:type="spellStart"/>
      <w:r w:rsidRPr="00097419">
        <w:rPr>
          <w:lang w:val="en-US"/>
        </w:rPr>
        <w:t>LoginResponseDto</w:t>
      </w:r>
      <w:proofErr w:type="spellEnd"/>
      <w:proofErr w:type="gramStart"/>
      <w:r w:rsidRPr="00097419">
        <w:t>&gt;(</w:t>
      </w:r>
      <w:proofErr w:type="gramEnd"/>
      <w:r w:rsidRPr="00097419">
        <w:t>"Внутренняя ошибка сервера при авторизации");</w:t>
      </w:r>
    </w:p>
    <w:p w14:paraId="564F90F1" w14:textId="77777777" w:rsidR="00097419" w:rsidRPr="00097419" w:rsidRDefault="00097419" w:rsidP="00097419">
      <w:pPr>
        <w:pStyle w:val="aff0"/>
        <w:rPr>
          <w:lang w:val="en-US"/>
        </w:rPr>
      </w:pPr>
      <w:r w:rsidRPr="00097419">
        <w:t xml:space="preserve">    </w:t>
      </w:r>
      <w:r w:rsidRPr="00097419">
        <w:rPr>
          <w:lang w:val="en-US"/>
        </w:rPr>
        <w:t>}</w:t>
      </w:r>
    </w:p>
    <w:p w14:paraId="150C540A" w14:textId="457863DD" w:rsidR="00086967" w:rsidRPr="00382DFC" w:rsidRDefault="00097419" w:rsidP="00097419">
      <w:pPr>
        <w:pStyle w:val="aff0"/>
      </w:pPr>
      <w:r w:rsidRPr="00097419">
        <w:rPr>
          <w:lang w:val="en-US"/>
        </w:rPr>
        <w:t>}</w:t>
      </w:r>
    </w:p>
    <w:p w14:paraId="1500D17C" w14:textId="1C437687" w:rsidR="00086967" w:rsidRDefault="00086967" w:rsidP="00086967">
      <w:pPr>
        <w:pStyle w:val="2"/>
      </w:pPr>
      <w:r w:rsidRPr="00E24DBC">
        <w:t>Экспорт данных</w:t>
      </w:r>
    </w:p>
    <w:p w14:paraId="5B715152" w14:textId="1E8908E4" w:rsidR="00086967" w:rsidRDefault="00086967" w:rsidP="00086967">
      <w:pPr>
        <w:pStyle w:val="a3"/>
      </w:pPr>
      <w:r>
        <w:t xml:space="preserve">Для автоматизации процесса получения данных о </w:t>
      </w:r>
      <w:r w:rsidR="009A1B9B">
        <w:t>командах</w:t>
      </w:r>
      <w:r>
        <w:t xml:space="preserve"> </w:t>
      </w:r>
      <w:r w:rsidR="009A1B9B">
        <w:t>в соревновании</w:t>
      </w:r>
      <w:r>
        <w:t xml:space="preserve"> в приложении реализован экспорт </w:t>
      </w:r>
      <w:r w:rsidR="00991D03" w:rsidRPr="00991D03">
        <w:t xml:space="preserve">в формате </w:t>
      </w:r>
      <w:proofErr w:type="spellStart"/>
      <w:r w:rsidR="00991D03" w:rsidRPr="00991D03">
        <w:t>Excel</w:t>
      </w:r>
      <w:proofErr w:type="spellEnd"/>
      <w:r w:rsidR="00991D03" w:rsidRPr="00991D03">
        <w:t xml:space="preserve"> (XLSX) с использованием библиотеки </w:t>
      </w:r>
      <w:proofErr w:type="spellStart"/>
      <w:r w:rsidR="00991D03" w:rsidRPr="00991D03">
        <w:t>ClosedXML</w:t>
      </w:r>
      <w:proofErr w:type="spellEnd"/>
      <w:r w:rsidR="00991D03" w:rsidRPr="00991D03">
        <w:t>. Библиотека предоставляет удобный API для создания структурированных таблиц с форматированием</w:t>
      </w:r>
      <w:r w:rsidR="00982782">
        <w:t xml:space="preserve">. </w:t>
      </w:r>
      <w:r>
        <w:t>Код метода экспорта данных об участниках представлен листингом 6.</w:t>
      </w:r>
    </w:p>
    <w:p w14:paraId="25499760" w14:textId="77777777" w:rsidR="00086967" w:rsidRDefault="00086967" w:rsidP="00086967">
      <w:pPr>
        <w:pStyle w:val="aff2"/>
      </w:pPr>
      <w:r>
        <w:t>Листинг 6 – Код метода экспорта данных об участниках.</w:t>
      </w:r>
    </w:p>
    <w:p w14:paraId="1E0E181C" w14:textId="77777777" w:rsidR="00C14ED5" w:rsidRPr="00360735" w:rsidRDefault="00C14ED5" w:rsidP="00C14ED5">
      <w:pPr>
        <w:pStyle w:val="aff0"/>
        <w:rPr>
          <w:lang w:val="en-US"/>
        </w:rPr>
      </w:pPr>
      <w:r w:rsidRPr="00C14ED5">
        <w:rPr>
          <w:lang w:val="en-US"/>
        </w:rPr>
        <w:t>private</w:t>
      </w:r>
      <w:r w:rsidRPr="00D8612F">
        <w:t xml:space="preserve"> </w:t>
      </w:r>
      <w:proofErr w:type="spellStart"/>
      <w:r w:rsidRPr="00C14ED5">
        <w:rPr>
          <w:lang w:val="en-US"/>
        </w:rPr>
        <w:t>async</w:t>
      </w:r>
      <w:proofErr w:type="spellEnd"/>
      <w:r w:rsidRPr="00D8612F">
        <w:t xml:space="preserve"> </w:t>
      </w:r>
      <w:r w:rsidRPr="00C14ED5">
        <w:rPr>
          <w:lang w:val="en-US"/>
        </w:rPr>
        <w:t>Task</w:t>
      </w:r>
      <w:r w:rsidRPr="00D8612F">
        <w:t xml:space="preserve"> </w:t>
      </w:r>
      <w:proofErr w:type="spellStart"/>
      <w:proofErr w:type="gramStart"/>
      <w:r w:rsidRPr="00C14ED5">
        <w:rPr>
          <w:lang w:val="en-US"/>
        </w:rPr>
        <w:t>ExportCompetitionAsync</w:t>
      </w:r>
      <w:proofErr w:type="spellEnd"/>
      <w:r w:rsidRPr="00D8612F">
        <w:t>(</w:t>
      </w:r>
      <w:proofErr w:type="spellStart"/>
      <w:proofErr w:type="gramEnd"/>
      <w:r w:rsidRPr="00C14ED5">
        <w:rPr>
          <w:lang w:val="en-US"/>
        </w:rPr>
        <w:t>CompetitionDto</w:t>
      </w:r>
      <w:proofErr w:type="spellEnd"/>
      <w:r w:rsidRPr="00360735">
        <w:rPr>
          <w:lang w:val="en-US"/>
        </w:rPr>
        <w:t xml:space="preserve"> </w:t>
      </w:r>
      <w:r w:rsidRPr="00C14ED5">
        <w:rPr>
          <w:lang w:val="en-US"/>
        </w:rPr>
        <w:t>competition</w:t>
      </w:r>
      <w:r w:rsidRPr="00360735">
        <w:rPr>
          <w:lang w:val="en-US"/>
        </w:rPr>
        <w:t>)</w:t>
      </w:r>
    </w:p>
    <w:p w14:paraId="1DBFB853" w14:textId="77777777" w:rsidR="00C14ED5" w:rsidRPr="00C14ED5" w:rsidRDefault="00C14ED5" w:rsidP="00C14ED5">
      <w:pPr>
        <w:pStyle w:val="aff0"/>
      </w:pPr>
      <w:r w:rsidRPr="00C14ED5">
        <w:t>{</w:t>
      </w:r>
    </w:p>
    <w:p w14:paraId="5F0F0CEF" w14:textId="77777777" w:rsidR="00C14ED5" w:rsidRPr="00C14ED5" w:rsidRDefault="00C14ED5" w:rsidP="00C14ED5">
      <w:pPr>
        <w:pStyle w:val="aff0"/>
      </w:pPr>
      <w:r w:rsidRPr="00C14ED5">
        <w:t xml:space="preserve">    // Проверка наличия объекта соревнования</w:t>
      </w:r>
    </w:p>
    <w:p w14:paraId="6C068806" w14:textId="7752F7AA" w:rsidR="00C14ED5" w:rsidRPr="00C14ED5" w:rsidRDefault="00C14ED5" w:rsidP="00C14ED5">
      <w:pPr>
        <w:pStyle w:val="aff0"/>
      </w:pPr>
      <w:r w:rsidRPr="00C14ED5">
        <w:t xml:space="preserve">    </w:t>
      </w:r>
      <w:r w:rsidRPr="00C14ED5">
        <w:rPr>
          <w:lang w:val="en-US"/>
        </w:rPr>
        <w:t>if</w:t>
      </w:r>
      <w:r w:rsidRPr="00C14ED5">
        <w:t xml:space="preserve"> (</w:t>
      </w:r>
      <w:r w:rsidRPr="00C14ED5">
        <w:rPr>
          <w:lang w:val="en-US"/>
        </w:rPr>
        <w:t>competition</w:t>
      </w:r>
      <w:r w:rsidRPr="00C14ED5">
        <w:t xml:space="preserve"> == </w:t>
      </w:r>
      <w:r w:rsidRPr="00C14ED5">
        <w:rPr>
          <w:lang w:val="en-US"/>
        </w:rPr>
        <w:t>null</w:t>
      </w:r>
      <w:r w:rsidRPr="00C14ED5">
        <w:t xml:space="preserve">) </w:t>
      </w:r>
      <w:r w:rsidRPr="00C14ED5">
        <w:rPr>
          <w:lang w:val="en-US"/>
        </w:rPr>
        <w:t>return</w:t>
      </w:r>
      <w:r w:rsidRPr="00C14ED5">
        <w:t>;</w:t>
      </w:r>
    </w:p>
    <w:p w14:paraId="519D4C95" w14:textId="77777777" w:rsidR="00C14ED5" w:rsidRPr="00C14ED5" w:rsidRDefault="00C14ED5" w:rsidP="00C14ED5">
      <w:pPr>
        <w:pStyle w:val="aff0"/>
      </w:pPr>
      <w:r w:rsidRPr="00C14ED5">
        <w:t xml:space="preserve">    </w:t>
      </w:r>
      <w:r w:rsidRPr="00C14ED5">
        <w:rPr>
          <w:lang w:val="en-US"/>
        </w:rPr>
        <w:t>try</w:t>
      </w:r>
    </w:p>
    <w:p w14:paraId="1A8FDA74" w14:textId="77777777" w:rsidR="00C14ED5" w:rsidRPr="00C14ED5" w:rsidRDefault="00C14ED5" w:rsidP="00C14ED5">
      <w:pPr>
        <w:pStyle w:val="aff0"/>
      </w:pPr>
      <w:r w:rsidRPr="00C14ED5">
        <w:lastRenderedPageBreak/>
        <w:t xml:space="preserve">    {</w:t>
      </w:r>
    </w:p>
    <w:p w14:paraId="1BBC6451" w14:textId="77777777" w:rsidR="00C14ED5" w:rsidRPr="00C14ED5" w:rsidRDefault="00C14ED5" w:rsidP="00C14ED5">
      <w:pPr>
        <w:pStyle w:val="aff0"/>
      </w:pPr>
      <w:r w:rsidRPr="00C14ED5">
        <w:t xml:space="preserve">        // Асинхронное получение данных для экспорта с сервера</w:t>
      </w:r>
    </w:p>
    <w:p w14:paraId="1DC2DA0E" w14:textId="0AB386B2" w:rsidR="00C14ED5" w:rsidRPr="000E5364" w:rsidRDefault="00C14ED5" w:rsidP="00C14ED5">
      <w:pPr>
        <w:pStyle w:val="aff0"/>
        <w:rPr>
          <w:lang w:val="en-US"/>
        </w:rPr>
      </w:pPr>
      <w:r w:rsidRPr="00C14ED5">
        <w:t xml:space="preserve">        </w:t>
      </w:r>
      <w:proofErr w:type="spellStart"/>
      <w:r w:rsidRPr="00C14ED5">
        <w:rPr>
          <w:lang w:val="en-US"/>
        </w:rPr>
        <w:t>var</w:t>
      </w:r>
      <w:proofErr w:type="spellEnd"/>
      <w:r w:rsidRPr="00C14ED5">
        <w:rPr>
          <w:lang w:val="en-US"/>
        </w:rPr>
        <w:t xml:space="preserve"> </w:t>
      </w:r>
      <w:proofErr w:type="spellStart"/>
      <w:r w:rsidRPr="00C14ED5">
        <w:rPr>
          <w:lang w:val="en-US"/>
        </w:rPr>
        <w:t>exportData</w:t>
      </w:r>
      <w:proofErr w:type="spellEnd"/>
      <w:r w:rsidRPr="00C14ED5">
        <w:rPr>
          <w:lang w:val="en-US"/>
        </w:rPr>
        <w:t xml:space="preserve"> = await _competitionService.GetCompetitionExportDataAsync(</w:t>
      </w:r>
      <w:proofErr w:type="gramStart"/>
      <w:r w:rsidRPr="00C14ED5">
        <w:rPr>
          <w:lang w:val="en-US"/>
        </w:rPr>
        <w:t>competition.Id</w:t>
      </w:r>
      <w:proofErr w:type="gramEnd"/>
      <w:r w:rsidRPr="00C14ED5">
        <w:rPr>
          <w:lang w:val="en-US"/>
        </w:rPr>
        <w:t>);</w:t>
      </w:r>
    </w:p>
    <w:p w14:paraId="57340F58" w14:textId="77777777" w:rsidR="00C14ED5" w:rsidRPr="00C14ED5" w:rsidRDefault="00C14ED5" w:rsidP="00C14ED5">
      <w:pPr>
        <w:pStyle w:val="aff0"/>
      </w:pPr>
      <w:r w:rsidRPr="00C14ED5">
        <w:rPr>
          <w:lang w:val="en-US"/>
        </w:rPr>
        <w:t xml:space="preserve">        </w:t>
      </w:r>
      <w:r w:rsidRPr="00C14ED5">
        <w:t>// Проверка успешности получения данных</w:t>
      </w:r>
    </w:p>
    <w:p w14:paraId="033D8F05" w14:textId="77777777" w:rsidR="00C14ED5" w:rsidRPr="00C14ED5" w:rsidRDefault="00C14ED5" w:rsidP="00C14ED5">
      <w:pPr>
        <w:pStyle w:val="aff0"/>
      </w:pPr>
      <w:r w:rsidRPr="00C14ED5">
        <w:t xml:space="preserve">        </w:t>
      </w:r>
      <w:r w:rsidRPr="00C14ED5">
        <w:rPr>
          <w:lang w:val="en-US"/>
        </w:rPr>
        <w:t>if</w:t>
      </w:r>
      <w:r w:rsidRPr="00C14ED5">
        <w:t xml:space="preserve"> (</w:t>
      </w:r>
      <w:proofErr w:type="spellStart"/>
      <w:r w:rsidRPr="00C14ED5">
        <w:rPr>
          <w:lang w:val="en-US"/>
        </w:rPr>
        <w:t>exportData</w:t>
      </w:r>
      <w:proofErr w:type="spellEnd"/>
      <w:r w:rsidRPr="00C14ED5">
        <w:t>.</w:t>
      </w:r>
      <w:r w:rsidRPr="00C14ED5">
        <w:rPr>
          <w:lang w:val="en-US"/>
        </w:rPr>
        <w:t>Success</w:t>
      </w:r>
      <w:r w:rsidRPr="00C14ED5">
        <w:t>)</w:t>
      </w:r>
    </w:p>
    <w:p w14:paraId="6BA46371" w14:textId="77777777" w:rsidR="00C14ED5" w:rsidRPr="00C14ED5" w:rsidRDefault="00C14ED5" w:rsidP="00C14ED5">
      <w:pPr>
        <w:pStyle w:val="aff0"/>
      </w:pPr>
      <w:r w:rsidRPr="00C14ED5">
        <w:t xml:space="preserve">        {</w:t>
      </w:r>
    </w:p>
    <w:p w14:paraId="1C87E1D6" w14:textId="77777777" w:rsidR="00C14ED5" w:rsidRPr="00C14ED5" w:rsidRDefault="00C14ED5" w:rsidP="00C14ED5">
      <w:pPr>
        <w:pStyle w:val="aff0"/>
      </w:pPr>
      <w:r w:rsidRPr="00C14ED5">
        <w:t xml:space="preserve">            // Создание диалогового окна сохранения файла</w:t>
      </w:r>
    </w:p>
    <w:p w14:paraId="23EF9BFF" w14:textId="77777777" w:rsidR="00C14ED5" w:rsidRPr="00246F1A" w:rsidRDefault="00C14ED5" w:rsidP="00C14ED5">
      <w:pPr>
        <w:pStyle w:val="aff0"/>
        <w:rPr>
          <w:lang w:val="en-US"/>
        </w:rPr>
      </w:pPr>
      <w:r w:rsidRPr="00C14ED5">
        <w:t xml:space="preserve">            </w:t>
      </w:r>
      <w:proofErr w:type="spellStart"/>
      <w:r w:rsidRPr="00C14ED5">
        <w:rPr>
          <w:lang w:val="en-US"/>
        </w:rPr>
        <w:t>var</w:t>
      </w:r>
      <w:proofErr w:type="spellEnd"/>
      <w:r w:rsidRPr="00246F1A">
        <w:rPr>
          <w:lang w:val="en-US"/>
        </w:rPr>
        <w:t xml:space="preserve"> </w:t>
      </w:r>
      <w:proofErr w:type="spellStart"/>
      <w:r w:rsidRPr="00C14ED5">
        <w:rPr>
          <w:lang w:val="en-US"/>
        </w:rPr>
        <w:t>saveFileDialog</w:t>
      </w:r>
      <w:proofErr w:type="spellEnd"/>
      <w:r w:rsidRPr="00246F1A">
        <w:rPr>
          <w:lang w:val="en-US"/>
        </w:rPr>
        <w:t xml:space="preserve"> = </w:t>
      </w:r>
      <w:r w:rsidRPr="00C14ED5">
        <w:rPr>
          <w:lang w:val="en-US"/>
        </w:rPr>
        <w:t>new</w:t>
      </w:r>
      <w:r w:rsidRPr="00246F1A">
        <w:rPr>
          <w:lang w:val="en-US"/>
        </w:rPr>
        <w:t xml:space="preserve"> </w:t>
      </w:r>
      <w:r w:rsidRPr="00C14ED5">
        <w:rPr>
          <w:lang w:val="en-US"/>
        </w:rPr>
        <w:t>Microsoft</w:t>
      </w:r>
      <w:r w:rsidRPr="00246F1A">
        <w:rPr>
          <w:lang w:val="en-US"/>
        </w:rPr>
        <w:t>.</w:t>
      </w:r>
      <w:r w:rsidRPr="00C14ED5">
        <w:rPr>
          <w:lang w:val="en-US"/>
        </w:rPr>
        <w:t>Win</w:t>
      </w:r>
      <w:proofErr w:type="gramStart"/>
      <w:r w:rsidRPr="00246F1A">
        <w:rPr>
          <w:lang w:val="en-US"/>
        </w:rPr>
        <w:t>32.</w:t>
      </w:r>
      <w:r w:rsidRPr="00C14ED5">
        <w:rPr>
          <w:lang w:val="en-US"/>
        </w:rPr>
        <w:t>SaveFileDialog</w:t>
      </w:r>
      <w:proofErr w:type="gramEnd"/>
    </w:p>
    <w:p w14:paraId="3A404387" w14:textId="77777777" w:rsidR="00C14ED5" w:rsidRPr="00C14ED5" w:rsidRDefault="00C14ED5" w:rsidP="00C14ED5">
      <w:pPr>
        <w:pStyle w:val="aff0"/>
      </w:pPr>
      <w:r w:rsidRPr="00246F1A">
        <w:rPr>
          <w:lang w:val="en-US"/>
        </w:rPr>
        <w:t xml:space="preserve">            </w:t>
      </w:r>
      <w:r w:rsidRPr="00C14ED5">
        <w:t>{</w:t>
      </w:r>
    </w:p>
    <w:p w14:paraId="4E6B6D3B" w14:textId="77777777" w:rsidR="00C14ED5" w:rsidRPr="00C14ED5" w:rsidRDefault="00C14ED5" w:rsidP="00C14ED5">
      <w:pPr>
        <w:pStyle w:val="aff0"/>
      </w:pPr>
      <w:r w:rsidRPr="00C14ED5">
        <w:t xml:space="preserve">                </w:t>
      </w:r>
      <w:proofErr w:type="spellStart"/>
      <w:r w:rsidRPr="00C14ED5">
        <w:rPr>
          <w:lang w:val="en-US"/>
        </w:rPr>
        <w:t>FileName</w:t>
      </w:r>
      <w:proofErr w:type="spellEnd"/>
      <w:r w:rsidRPr="00C14ED5">
        <w:t xml:space="preserve"> = </w:t>
      </w:r>
      <w:proofErr w:type="spellStart"/>
      <w:proofErr w:type="gramStart"/>
      <w:r w:rsidRPr="00C14ED5">
        <w:rPr>
          <w:lang w:val="en-US"/>
        </w:rPr>
        <w:t>exportData</w:t>
      </w:r>
      <w:proofErr w:type="spellEnd"/>
      <w:r w:rsidRPr="00C14ED5">
        <w:t>.</w:t>
      </w:r>
      <w:r w:rsidRPr="00C14ED5">
        <w:rPr>
          <w:lang w:val="en-US"/>
        </w:rPr>
        <w:t>Data</w:t>
      </w:r>
      <w:r w:rsidRPr="00C14ED5">
        <w:t>.</w:t>
      </w:r>
      <w:proofErr w:type="spellStart"/>
      <w:r w:rsidRPr="00C14ED5">
        <w:rPr>
          <w:lang w:val="en-US"/>
        </w:rPr>
        <w:t>SuggestedFileName</w:t>
      </w:r>
      <w:proofErr w:type="spellEnd"/>
      <w:proofErr w:type="gramEnd"/>
      <w:r w:rsidRPr="00C14ED5">
        <w:t>, // Автоматическое предложение имени файла</w:t>
      </w:r>
    </w:p>
    <w:p w14:paraId="0A4A4C73" w14:textId="77777777" w:rsidR="00C14ED5" w:rsidRPr="00C14ED5" w:rsidRDefault="00C14ED5" w:rsidP="00C14ED5">
      <w:pPr>
        <w:pStyle w:val="aff0"/>
      </w:pPr>
      <w:r w:rsidRPr="00C14ED5">
        <w:t xml:space="preserve">                </w:t>
      </w:r>
      <w:r w:rsidRPr="00C14ED5">
        <w:rPr>
          <w:lang w:val="en-US"/>
        </w:rPr>
        <w:t>Filter</w:t>
      </w:r>
      <w:r w:rsidRPr="00C14ED5">
        <w:t xml:space="preserve"> = "</w:t>
      </w:r>
      <w:r w:rsidRPr="00C14ED5">
        <w:rPr>
          <w:lang w:val="en-US"/>
        </w:rPr>
        <w:t>Excel</w:t>
      </w:r>
      <w:r w:rsidRPr="00C14ED5">
        <w:t xml:space="preserve"> </w:t>
      </w:r>
      <w:r w:rsidRPr="00C14ED5">
        <w:rPr>
          <w:lang w:val="en-US"/>
        </w:rPr>
        <w:t>files</w:t>
      </w:r>
      <w:r w:rsidRPr="00C14ED5">
        <w:t xml:space="preserve"> (</w:t>
      </w:r>
      <w:proofErr w:type="gramStart"/>
      <w:r w:rsidRPr="00C14ED5">
        <w:t>*.</w:t>
      </w:r>
      <w:r w:rsidRPr="00C14ED5">
        <w:rPr>
          <w:lang w:val="en-US"/>
        </w:rPr>
        <w:t>xlsx</w:t>
      </w:r>
      <w:r w:rsidRPr="00C14ED5">
        <w:t>)|</w:t>
      </w:r>
      <w:proofErr w:type="gramEnd"/>
      <w:r w:rsidRPr="00C14ED5">
        <w:t>*.</w:t>
      </w:r>
      <w:r w:rsidRPr="00C14ED5">
        <w:rPr>
          <w:lang w:val="en-US"/>
        </w:rPr>
        <w:t>xlsx</w:t>
      </w:r>
      <w:r w:rsidRPr="00C14ED5">
        <w:t>|</w:t>
      </w:r>
      <w:r w:rsidRPr="00C14ED5">
        <w:rPr>
          <w:lang w:val="en-US"/>
        </w:rPr>
        <w:t>All</w:t>
      </w:r>
      <w:r w:rsidRPr="00C14ED5">
        <w:t xml:space="preserve"> </w:t>
      </w:r>
      <w:r w:rsidRPr="00C14ED5">
        <w:rPr>
          <w:lang w:val="en-US"/>
        </w:rPr>
        <w:t>files</w:t>
      </w:r>
      <w:r w:rsidRPr="00C14ED5">
        <w:t xml:space="preserve"> (*.*)|*.*", // Фильтр типов файлов</w:t>
      </w:r>
    </w:p>
    <w:p w14:paraId="5F638D59" w14:textId="77777777" w:rsidR="00C14ED5" w:rsidRPr="00C14ED5" w:rsidRDefault="00C14ED5" w:rsidP="00C14ED5">
      <w:pPr>
        <w:pStyle w:val="aff0"/>
      </w:pPr>
      <w:r w:rsidRPr="00C14ED5">
        <w:t xml:space="preserve">                </w:t>
      </w:r>
      <w:proofErr w:type="spellStart"/>
      <w:r w:rsidRPr="00C14ED5">
        <w:rPr>
          <w:lang w:val="en-US"/>
        </w:rPr>
        <w:t>DefaultExt</w:t>
      </w:r>
      <w:proofErr w:type="spellEnd"/>
      <w:r w:rsidRPr="00C14ED5">
        <w:t xml:space="preserve"> = ".</w:t>
      </w:r>
      <w:proofErr w:type="spellStart"/>
      <w:r w:rsidRPr="00C14ED5">
        <w:rPr>
          <w:lang w:val="en-US"/>
        </w:rPr>
        <w:t>xlsx</w:t>
      </w:r>
      <w:proofErr w:type="spellEnd"/>
      <w:r w:rsidRPr="00C14ED5">
        <w:t>" // Расширение по умолчанию</w:t>
      </w:r>
    </w:p>
    <w:p w14:paraId="72FE74D8" w14:textId="651073ED" w:rsidR="00C14ED5" w:rsidRPr="00C14ED5" w:rsidRDefault="00C14ED5" w:rsidP="00C14ED5">
      <w:pPr>
        <w:pStyle w:val="aff0"/>
      </w:pPr>
      <w:r w:rsidRPr="00C14ED5">
        <w:t xml:space="preserve">            };</w:t>
      </w:r>
    </w:p>
    <w:p w14:paraId="26D5818D" w14:textId="5442BDD0" w:rsidR="00C14ED5" w:rsidRPr="00C14ED5" w:rsidRDefault="00C14ED5" w:rsidP="00C14ED5">
      <w:pPr>
        <w:pStyle w:val="aff0"/>
      </w:pPr>
      <w:r w:rsidRPr="00C14ED5">
        <w:t xml:space="preserve">            // Отображение диалога и проверка подтверждения</w:t>
      </w:r>
    </w:p>
    <w:p w14:paraId="67D7B418" w14:textId="77777777" w:rsidR="00C14ED5" w:rsidRPr="00C14ED5" w:rsidRDefault="00C14ED5" w:rsidP="00C14ED5">
      <w:pPr>
        <w:pStyle w:val="aff0"/>
      </w:pPr>
      <w:r w:rsidRPr="00C14ED5">
        <w:t xml:space="preserve">            </w:t>
      </w:r>
      <w:r w:rsidRPr="00C14ED5">
        <w:rPr>
          <w:lang w:val="en-US"/>
        </w:rPr>
        <w:t>if</w:t>
      </w:r>
      <w:r w:rsidRPr="00C14ED5">
        <w:t xml:space="preserve"> (</w:t>
      </w:r>
      <w:proofErr w:type="spellStart"/>
      <w:r w:rsidRPr="00C14ED5">
        <w:rPr>
          <w:lang w:val="en-US"/>
        </w:rPr>
        <w:t>saveFileDialog</w:t>
      </w:r>
      <w:proofErr w:type="spellEnd"/>
      <w:r w:rsidRPr="00C14ED5">
        <w:t>.</w:t>
      </w:r>
      <w:proofErr w:type="spellStart"/>
      <w:r w:rsidRPr="00C14ED5">
        <w:rPr>
          <w:lang w:val="en-US"/>
        </w:rPr>
        <w:t>ShowDialog</w:t>
      </w:r>
      <w:proofErr w:type="spellEnd"/>
      <w:r w:rsidRPr="00C14ED5">
        <w:t xml:space="preserve">() == </w:t>
      </w:r>
      <w:r w:rsidRPr="00C14ED5">
        <w:rPr>
          <w:lang w:val="en-US"/>
        </w:rPr>
        <w:t>true</w:t>
      </w:r>
      <w:r w:rsidRPr="00C14ED5">
        <w:t>)</w:t>
      </w:r>
    </w:p>
    <w:p w14:paraId="5924ED8F" w14:textId="77777777" w:rsidR="00C14ED5" w:rsidRPr="00C14ED5" w:rsidRDefault="00C14ED5" w:rsidP="00C14ED5">
      <w:pPr>
        <w:pStyle w:val="aff0"/>
      </w:pPr>
      <w:r w:rsidRPr="00C14ED5">
        <w:t xml:space="preserve">            {</w:t>
      </w:r>
    </w:p>
    <w:p w14:paraId="78BA75EA" w14:textId="77777777" w:rsidR="00C14ED5" w:rsidRPr="00C14ED5" w:rsidRDefault="00C14ED5" w:rsidP="00C14ED5">
      <w:pPr>
        <w:pStyle w:val="aff0"/>
      </w:pPr>
      <w:r w:rsidRPr="00C14ED5">
        <w:t xml:space="preserve">                // Асинхронный вызов сервиса экспорта для создания </w:t>
      </w:r>
      <w:r w:rsidRPr="00C14ED5">
        <w:rPr>
          <w:lang w:val="en-US"/>
        </w:rPr>
        <w:t>Excel</w:t>
      </w:r>
      <w:r w:rsidRPr="00C14ED5">
        <w:t>-файла</w:t>
      </w:r>
    </w:p>
    <w:p w14:paraId="244A9296" w14:textId="77777777" w:rsidR="00C14ED5" w:rsidRPr="00C14ED5" w:rsidRDefault="00C14ED5" w:rsidP="00C14ED5">
      <w:pPr>
        <w:pStyle w:val="aff0"/>
        <w:rPr>
          <w:lang w:val="en-US"/>
        </w:rPr>
      </w:pPr>
      <w:r w:rsidRPr="00C14ED5">
        <w:t xml:space="preserve">                </w:t>
      </w:r>
      <w:r w:rsidRPr="00C14ED5">
        <w:rPr>
          <w:lang w:val="en-US"/>
        </w:rPr>
        <w:t>var success = await _</w:t>
      </w:r>
      <w:proofErr w:type="spellStart"/>
      <w:r w:rsidRPr="00C14ED5">
        <w:rPr>
          <w:lang w:val="en-US"/>
        </w:rPr>
        <w:t>excelExportService.ExportCompetitionToExcelAsync</w:t>
      </w:r>
      <w:proofErr w:type="spellEnd"/>
      <w:r w:rsidRPr="00C14ED5">
        <w:rPr>
          <w:lang w:val="en-US"/>
        </w:rPr>
        <w:t>(</w:t>
      </w:r>
    </w:p>
    <w:p w14:paraId="5BE652A4" w14:textId="77777777" w:rsidR="00C14ED5" w:rsidRPr="00C14ED5" w:rsidRDefault="00C14ED5" w:rsidP="00C14ED5">
      <w:pPr>
        <w:pStyle w:val="aff0"/>
      </w:pPr>
      <w:r w:rsidRPr="00C14ED5">
        <w:rPr>
          <w:lang w:val="en-US"/>
        </w:rPr>
        <w:t xml:space="preserve">                    </w:t>
      </w:r>
      <w:proofErr w:type="spellStart"/>
      <w:r w:rsidRPr="00C14ED5">
        <w:rPr>
          <w:lang w:val="en-US"/>
        </w:rPr>
        <w:t>exportData</w:t>
      </w:r>
      <w:proofErr w:type="spellEnd"/>
      <w:r w:rsidRPr="00C14ED5">
        <w:t>.</w:t>
      </w:r>
      <w:r w:rsidRPr="00C14ED5">
        <w:rPr>
          <w:lang w:val="en-US"/>
        </w:rPr>
        <w:t>Data</w:t>
      </w:r>
      <w:r w:rsidRPr="00C14ED5">
        <w:t xml:space="preserve">, </w:t>
      </w:r>
    </w:p>
    <w:p w14:paraId="2DFD48BA" w14:textId="77777777" w:rsidR="00C14ED5" w:rsidRPr="00C14ED5" w:rsidRDefault="00C14ED5" w:rsidP="00C14ED5">
      <w:pPr>
        <w:pStyle w:val="aff0"/>
      </w:pPr>
      <w:r w:rsidRPr="00C14ED5">
        <w:t xml:space="preserve">                    </w:t>
      </w:r>
      <w:proofErr w:type="spellStart"/>
      <w:r w:rsidRPr="00C14ED5">
        <w:rPr>
          <w:lang w:val="en-US"/>
        </w:rPr>
        <w:t>saveFileDialog</w:t>
      </w:r>
      <w:proofErr w:type="spellEnd"/>
      <w:r w:rsidRPr="00C14ED5">
        <w:t>.</w:t>
      </w:r>
      <w:proofErr w:type="spellStart"/>
      <w:r w:rsidRPr="00C14ED5">
        <w:rPr>
          <w:lang w:val="en-US"/>
        </w:rPr>
        <w:t>FileName</w:t>
      </w:r>
      <w:proofErr w:type="spellEnd"/>
    </w:p>
    <w:p w14:paraId="54ED9BA1" w14:textId="1BC69F48" w:rsidR="00C14ED5" w:rsidRPr="00C14ED5" w:rsidRDefault="00C14ED5" w:rsidP="00C14ED5">
      <w:pPr>
        <w:pStyle w:val="aff0"/>
      </w:pPr>
      <w:r w:rsidRPr="00C14ED5">
        <w:t xml:space="preserve">                );</w:t>
      </w:r>
    </w:p>
    <w:p w14:paraId="3A784788" w14:textId="77777777" w:rsidR="00C14ED5" w:rsidRPr="00C14ED5" w:rsidRDefault="00C14ED5" w:rsidP="00C14ED5">
      <w:pPr>
        <w:pStyle w:val="aff0"/>
      </w:pPr>
      <w:r w:rsidRPr="00C14ED5">
        <w:t xml:space="preserve">                // Уведомление пользователя об успешном завершении экспорта</w:t>
      </w:r>
    </w:p>
    <w:p w14:paraId="335CF04B" w14:textId="77777777" w:rsidR="00C14ED5" w:rsidRPr="00C14ED5" w:rsidRDefault="00C14ED5" w:rsidP="00C14ED5">
      <w:pPr>
        <w:pStyle w:val="aff0"/>
      </w:pPr>
      <w:r w:rsidRPr="00C14ED5">
        <w:t xml:space="preserve">                </w:t>
      </w:r>
      <w:r w:rsidRPr="00C14ED5">
        <w:rPr>
          <w:lang w:val="en-US"/>
        </w:rPr>
        <w:t>if</w:t>
      </w:r>
      <w:r w:rsidRPr="00C14ED5">
        <w:t xml:space="preserve"> (</w:t>
      </w:r>
      <w:r w:rsidRPr="00C14ED5">
        <w:rPr>
          <w:lang w:val="en-US"/>
        </w:rPr>
        <w:t>success</w:t>
      </w:r>
      <w:r w:rsidRPr="00C14ED5">
        <w:t>)</w:t>
      </w:r>
    </w:p>
    <w:p w14:paraId="0F7B3674" w14:textId="77777777" w:rsidR="00C14ED5" w:rsidRPr="00C14ED5" w:rsidRDefault="00C14ED5" w:rsidP="00C14ED5">
      <w:pPr>
        <w:pStyle w:val="aff0"/>
      </w:pPr>
      <w:r w:rsidRPr="00C14ED5">
        <w:t xml:space="preserve">                {</w:t>
      </w:r>
    </w:p>
    <w:p w14:paraId="5774C76B" w14:textId="215793D1" w:rsidR="00C14ED5" w:rsidRPr="00986540" w:rsidRDefault="00C14ED5" w:rsidP="00986540">
      <w:pPr>
        <w:pStyle w:val="aff0"/>
      </w:pPr>
      <w:r w:rsidRPr="00C14ED5">
        <w:t xml:space="preserve">                    </w:t>
      </w:r>
      <w:proofErr w:type="spellStart"/>
      <w:r w:rsidRPr="00C14ED5">
        <w:rPr>
          <w:lang w:val="en-US"/>
        </w:rPr>
        <w:t>MessageBox</w:t>
      </w:r>
      <w:proofErr w:type="spellEnd"/>
      <w:r w:rsidRPr="00C14ED5">
        <w:t>.</w:t>
      </w:r>
      <w:r w:rsidRPr="00C14ED5">
        <w:rPr>
          <w:lang w:val="en-US"/>
        </w:rPr>
        <w:t>Show</w:t>
      </w:r>
      <w:r w:rsidRPr="00C14ED5">
        <w:t xml:space="preserve">($"Данные соревнования успешно экспортированы в </w:t>
      </w:r>
      <w:r w:rsidRPr="00C14ED5">
        <w:rPr>
          <w:lang w:val="en-US"/>
        </w:rPr>
        <w:t>Excel</w:t>
      </w:r>
      <w:r w:rsidR="00986540">
        <w:t xml:space="preserve"> </w:t>
      </w:r>
      <w:proofErr w:type="gramStart"/>
      <w:r w:rsidRPr="00C14ED5">
        <w:t>файл:\</w:t>
      </w:r>
      <w:proofErr w:type="gramEnd"/>
      <w:r w:rsidRPr="00C14ED5">
        <w:rPr>
          <w:lang w:val="en-US"/>
        </w:rPr>
        <w:t>n</w:t>
      </w:r>
      <w:r w:rsidRPr="00C14ED5">
        <w:t>{</w:t>
      </w:r>
      <w:proofErr w:type="spellStart"/>
      <w:r w:rsidRPr="00C14ED5">
        <w:rPr>
          <w:lang w:val="en-US"/>
        </w:rPr>
        <w:t>saveFileDialog</w:t>
      </w:r>
      <w:proofErr w:type="spellEnd"/>
      <w:r w:rsidR="00986540">
        <w:t xml:space="preserve"> </w:t>
      </w:r>
      <w:r w:rsidRPr="00C14ED5">
        <w:t>.</w:t>
      </w:r>
      <w:proofErr w:type="spellStart"/>
      <w:r w:rsidRPr="00C14ED5">
        <w:rPr>
          <w:lang w:val="en-US"/>
        </w:rPr>
        <w:t>FileName</w:t>
      </w:r>
      <w:proofErr w:type="spellEnd"/>
      <w:r w:rsidRPr="00C14ED5">
        <w:t>}",</w:t>
      </w:r>
      <w:r w:rsidR="00986540">
        <w:t xml:space="preserve"> </w:t>
      </w:r>
      <w:r w:rsidRPr="00986540">
        <w:t xml:space="preserve">"Экспорт завершен", </w:t>
      </w:r>
      <w:proofErr w:type="spellStart"/>
      <w:r w:rsidRPr="00C14ED5">
        <w:rPr>
          <w:lang w:val="en-US"/>
        </w:rPr>
        <w:t>MessageBoxButton</w:t>
      </w:r>
      <w:proofErr w:type="spellEnd"/>
      <w:r w:rsidRPr="00986540">
        <w:t>.</w:t>
      </w:r>
      <w:r w:rsidRPr="00C14ED5">
        <w:rPr>
          <w:lang w:val="en-US"/>
        </w:rPr>
        <w:t>OK</w:t>
      </w:r>
      <w:r w:rsidRPr="00986540">
        <w:t xml:space="preserve">, </w:t>
      </w:r>
      <w:proofErr w:type="spellStart"/>
      <w:r w:rsidRPr="00C14ED5">
        <w:rPr>
          <w:lang w:val="en-US"/>
        </w:rPr>
        <w:t>MessageBoxImage</w:t>
      </w:r>
      <w:proofErr w:type="spellEnd"/>
      <w:r w:rsidRPr="00986540">
        <w:t>.</w:t>
      </w:r>
      <w:r w:rsidRPr="00C14ED5">
        <w:rPr>
          <w:lang w:val="en-US"/>
        </w:rPr>
        <w:t>Information</w:t>
      </w:r>
      <w:r w:rsidRPr="00986540">
        <w:t>);</w:t>
      </w:r>
    </w:p>
    <w:p w14:paraId="36134204" w14:textId="77777777" w:rsidR="00C14ED5" w:rsidRPr="00C14ED5" w:rsidRDefault="00C14ED5" w:rsidP="00C14ED5">
      <w:pPr>
        <w:pStyle w:val="aff0"/>
      </w:pPr>
      <w:r w:rsidRPr="003148FD">
        <w:t xml:space="preserve">                </w:t>
      </w:r>
      <w:r w:rsidRPr="00C14ED5">
        <w:t>}</w:t>
      </w:r>
    </w:p>
    <w:p w14:paraId="1BD86DBF" w14:textId="77777777" w:rsidR="00C14ED5" w:rsidRPr="00C14ED5" w:rsidRDefault="00C14ED5" w:rsidP="00C14ED5">
      <w:pPr>
        <w:pStyle w:val="aff0"/>
      </w:pPr>
      <w:r w:rsidRPr="00C14ED5">
        <w:t xml:space="preserve">            }</w:t>
      </w:r>
    </w:p>
    <w:p w14:paraId="58F6E724" w14:textId="77777777" w:rsidR="00C14ED5" w:rsidRPr="00C14ED5" w:rsidRDefault="00C14ED5" w:rsidP="00C14ED5">
      <w:pPr>
        <w:pStyle w:val="aff0"/>
      </w:pPr>
      <w:r w:rsidRPr="00C14ED5">
        <w:t xml:space="preserve">        }</w:t>
      </w:r>
    </w:p>
    <w:p w14:paraId="130E371C" w14:textId="77777777" w:rsidR="00C14ED5" w:rsidRPr="00C14ED5" w:rsidRDefault="00C14ED5" w:rsidP="00C14ED5">
      <w:pPr>
        <w:pStyle w:val="aff0"/>
      </w:pPr>
      <w:r w:rsidRPr="00C14ED5">
        <w:t xml:space="preserve">        </w:t>
      </w:r>
      <w:r w:rsidRPr="00C14ED5">
        <w:rPr>
          <w:lang w:val="en-US"/>
        </w:rPr>
        <w:t>else</w:t>
      </w:r>
    </w:p>
    <w:p w14:paraId="2364D749" w14:textId="77777777" w:rsidR="00C14ED5" w:rsidRPr="00C14ED5" w:rsidRDefault="00C14ED5" w:rsidP="00C14ED5">
      <w:pPr>
        <w:pStyle w:val="aff0"/>
      </w:pPr>
      <w:r w:rsidRPr="00C14ED5">
        <w:t xml:space="preserve">        {</w:t>
      </w:r>
    </w:p>
    <w:p w14:paraId="6EA3C224" w14:textId="77777777" w:rsidR="00C14ED5" w:rsidRPr="00C14ED5" w:rsidRDefault="00C14ED5" w:rsidP="00C14ED5">
      <w:pPr>
        <w:pStyle w:val="aff0"/>
      </w:pPr>
      <w:r w:rsidRPr="00C14ED5">
        <w:t xml:space="preserve">            // Обработка ошибки получения данных с сервера</w:t>
      </w:r>
    </w:p>
    <w:p w14:paraId="2B362580" w14:textId="3A77665F" w:rsidR="00C14ED5" w:rsidRPr="00A9089D" w:rsidRDefault="00C14ED5" w:rsidP="00A9089D">
      <w:pPr>
        <w:pStyle w:val="aff0"/>
      </w:pPr>
      <w:r w:rsidRPr="00C14ED5">
        <w:t xml:space="preserve">            </w:t>
      </w:r>
      <w:proofErr w:type="spellStart"/>
      <w:r w:rsidRPr="00C14ED5">
        <w:rPr>
          <w:lang w:val="en-US"/>
        </w:rPr>
        <w:t>MessageBox</w:t>
      </w:r>
      <w:proofErr w:type="spellEnd"/>
      <w:r w:rsidRPr="00C14ED5">
        <w:t>.</w:t>
      </w:r>
      <w:r w:rsidRPr="00C14ED5">
        <w:rPr>
          <w:lang w:val="en-US"/>
        </w:rPr>
        <w:t>Show</w:t>
      </w:r>
      <w:r w:rsidRPr="00C14ED5">
        <w:t>("Ошибка при получении данных", "Ошибка</w:t>
      </w:r>
      <w:proofErr w:type="gramStart"/>
      <w:r w:rsidRPr="00C14ED5">
        <w:t>",</w:t>
      </w:r>
      <w:proofErr w:type="spellStart"/>
      <w:r w:rsidRPr="00C14ED5">
        <w:rPr>
          <w:lang w:val="en-US"/>
        </w:rPr>
        <w:t>MessageBoxButton</w:t>
      </w:r>
      <w:proofErr w:type="spellEnd"/>
      <w:r w:rsidRPr="00A9089D">
        <w:t>.</w:t>
      </w:r>
      <w:r w:rsidRPr="00C14ED5">
        <w:rPr>
          <w:lang w:val="en-US"/>
        </w:rPr>
        <w:t>OK</w:t>
      </w:r>
      <w:proofErr w:type="gramEnd"/>
      <w:r w:rsidRPr="00A9089D">
        <w:t xml:space="preserve">, </w:t>
      </w:r>
      <w:proofErr w:type="spellStart"/>
      <w:r w:rsidRPr="00C14ED5">
        <w:rPr>
          <w:lang w:val="en-US"/>
        </w:rPr>
        <w:t>MessageBoxImage</w:t>
      </w:r>
      <w:proofErr w:type="spellEnd"/>
      <w:r w:rsidRPr="00A9089D">
        <w:t>.</w:t>
      </w:r>
      <w:r w:rsidRPr="00C14ED5">
        <w:rPr>
          <w:lang w:val="en-US"/>
        </w:rPr>
        <w:t>Error</w:t>
      </w:r>
      <w:r w:rsidRPr="00A9089D">
        <w:t>);</w:t>
      </w:r>
    </w:p>
    <w:p w14:paraId="57495718" w14:textId="77777777" w:rsidR="00C14ED5" w:rsidRPr="000E5364" w:rsidRDefault="00C14ED5" w:rsidP="00C14ED5">
      <w:pPr>
        <w:pStyle w:val="aff0"/>
      </w:pPr>
      <w:r w:rsidRPr="00A9089D">
        <w:t xml:space="preserve">        </w:t>
      </w:r>
      <w:r w:rsidRPr="000E5364">
        <w:t>}</w:t>
      </w:r>
    </w:p>
    <w:p w14:paraId="339F2B61" w14:textId="77777777" w:rsidR="00C14ED5" w:rsidRPr="000E5364" w:rsidRDefault="00C14ED5" w:rsidP="00C14ED5">
      <w:pPr>
        <w:pStyle w:val="aff0"/>
      </w:pPr>
      <w:r w:rsidRPr="000E5364">
        <w:t xml:space="preserve">    }</w:t>
      </w:r>
    </w:p>
    <w:p w14:paraId="7C500525" w14:textId="77777777" w:rsidR="00C14ED5" w:rsidRPr="000E5364" w:rsidRDefault="00C14ED5" w:rsidP="00C14ED5">
      <w:pPr>
        <w:pStyle w:val="aff0"/>
      </w:pPr>
      <w:r w:rsidRPr="000E5364">
        <w:t xml:space="preserve">    </w:t>
      </w:r>
      <w:r w:rsidRPr="00C14ED5">
        <w:rPr>
          <w:lang w:val="en-US"/>
        </w:rPr>
        <w:t>catch</w:t>
      </w:r>
      <w:r w:rsidRPr="000E5364">
        <w:t xml:space="preserve"> (</w:t>
      </w:r>
      <w:r w:rsidRPr="00C14ED5">
        <w:rPr>
          <w:lang w:val="en-US"/>
        </w:rPr>
        <w:t>Exception</w:t>
      </w:r>
      <w:r w:rsidRPr="000E5364">
        <w:t xml:space="preserve"> </w:t>
      </w:r>
      <w:r w:rsidRPr="00C14ED5">
        <w:rPr>
          <w:lang w:val="en-US"/>
        </w:rPr>
        <w:t>ex</w:t>
      </w:r>
      <w:r w:rsidRPr="000E5364">
        <w:t>)</w:t>
      </w:r>
    </w:p>
    <w:p w14:paraId="24E265A3" w14:textId="77777777" w:rsidR="00C14ED5" w:rsidRPr="000E5364" w:rsidRDefault="00C14ED5" w:rsidP="00C14ED5">
      <w:pPr>
        <w:pStyle w:val="aff0"/>
      </w:pPr>
      <w:r w:rsidRPr="000E5364">
        <w:t xml:space="preserve">    {</w:t>
      </w:r>
    </w:p>
    <w:p w14:paraId="1C61E82C" w14:textId="77777777" w:rsidR="00C14ED5" w:rsidRPr="000E5364" w:rsidRDefault="00C14ED5" w:rsidP="00C14ED5">
      <w:pPr>
        <w:pStyle w:val="aff0"/>
      </w:pPr>
      <w:r w:rsidRPr="000E5364">
        <w:t xml:space="preserve">        // </w:t>
      </w:r>
      <w:r w:rsidRPr="00C14ED5">
        <w:t>Обработка</w:t>
      </w:r>
      <w:r w:rsidRPr="000E5364">
        <w:t xml:space="preserve"> </w:t>
      </w:r>
      <w:r w:rsidRPr="00C14ED5">
        <w:t>исключений</w:t>
      </w:r>
      <w:r w:rsidRPr="000E5364">
        <w:t xml:space="preserve"> </w:t>
      </w:r>
      <w:r w:rsidRPr="00C14ED5">
        <w:t>в</w:t>
      </w:r>
      <w:r w:rsidRPr="000E5364">
        <w:t xml:space="preserve"> </w:t>
      </w:r>
      <w:r w:rsidRPr="00C14ED5">
        <w:t>процессе</w:t>
      </w:r>
      <w:r w:rsidRPr="000E5364">
        <w:t xml:space="preserve"> </w:t>
      </w:r>
      <w:r w:rsidRPr="00C14ED5">
        <w:t>экспорта</w:t>
      </w:r>
    </w:p>
    <w:p w14:paraId="7904F50B" w14:textId="1C0BD04F" w:rsidR="00C14ED5" w:rsidRPr="00890557" w:rsidRDefault="00C14ED5" w:rsidP="00A9089D">
      <w:pPr>
        <w:pStyle w:val="aff0"/>
        <w:rPr>
          <w:lang w:val="en-US"/>
        </w:rPr>
      </w:pPr>
      <w:r w:rsidRPr="000E5364">
        <w:t xml:space="preserve">        </w:t>
      </w:r>
      <w:proofErr w:type="spellStart"/>
      <w:r w:rsidRPr="00C14ED5">
        <w:rPr>
          <w:lang w:val="en-US"/>
        </w:rPr>
        <w:t>MessageBox</w:t>
      </w:r>
      <w:r w:rsidRPr="00890557">
        <w:rPr>
          <w:lang w:val="en-US"/>
        </w:rPr>
        <w:t>.</w:t>
      </w:r>
      <w:r w:rsidRPr="00C14ED5">
        <w:rPr>
          <w:lang w:val="en-US"/>
        </w:rPr>
        <w:t>Show</w:t>
      </w:r>
      <w:proofErr w:type="spellEnd"/>
      <w:r w:rsidRPr="00890557">
        <w:rPr>
          <w:lang w:val="en-US"/>
        </w:rPr>
        <w:t>($"</w:t>
      </w:r>
      <w:r w:rsidRPr="00C14ED5">
        <w:t>Ошибка</w:t>
      </w:r>
      <w:r w:rsidRPr="00890557">
        <w:rPr>
          <w:lang w:val="en-US"/>
        </w:rPr>
        <w:t xml:space="preserve"> </w:t>
      </w:r>
      <w:r w:rsidRPr="00C14ED5">
        <w:t>экспорта</w:t>
      </w:r>
      <w:r w:rsidRPr="00890557">
        <w:rPr>
          <w:lang w:val="en-US"/>
        </w:rPr>
        <w:t>: {</w:t>
      </w:r>
      <w:proofErr w:type="gramStart"/>
      <w:r w:rsidRPr="00C14ED5">
        <w:rPr>
          <w:lang w:val="en-US"/>
        </w:rPr>
        <w:t>ex</w:t>
      </w:r>
      <w:r w:rsidRPr="00890557">
        <w:rPr>
          <w:lang w:val="en-US"/>
        </w:rPr>
        <w:t>.</w:t>
      </w:r>
      <w:r w:rsidRPr="00C14ED5">
        <w:rPr>
          <w:lang w:val="en-US"/>
        </w:rPr>
        <w:t>Message</w:t>
      </w:r>
      <w:proofErr w:type="gramEnd"/>
      <w:r w:rsidRPr="00890557">
        <w:rPr>
          <w:lang w:val="en-US"/>
        </w:rPr>
        <w:t>}", "</w:t>
      </w:r>
      <w:r w:rsidRPr="00C14ED5">
        <w:t>Ошибка</w:t>
      </w:r>
      <w:r w:rsidRPr="00890557">
        <w:rPr>
          <w:lang w:val="en-US"/>
        </w:rPr>
        <w:t>",</w:t>
      </w:r>
      <w:r w:rsidR="00A9089D" w:rsidRPr="00890557">
        <w:rPr>
          <w:lang w:val="en-US"/>
        </w:rPr>
        <w:t xml:space="preserve"> </w:t>
      </w:r>
      <w:proofErr w:type="spellStart"/>
      <w:r w:rsidRPr="00C14ED5">
        <w:rPr>
          <w:lang w:val="en-US"/>
        </w:rPr>
        <w:t>MessageBoxButton</w:t>
      </w:r>
      <w:r w:rsidRPr="00890557">
        <w:rPr>
          <w:lang w:val="en-US"/>
        </w:rPr>
        <w:t>.</w:t>
      </w:r>
      <w:r w:rsidRPr="00C14ED5">
        <w:rPr>
          <w:lang w:val="en-US"/>
        </w:rPr>
        <w:t>OK</w:t>
      </w:r>
      <w:proofErr w:type="spellEnd"/>
      <w:r w:rsidRPr="00890557">
        <w:rPr>
          <w:lang w:val="en-US"/>
        </w:rPr>
        <w:t xml:space="preserve">, </w:t>
      </w:r>
      <w:proofErr w:type="spellStart"/>
      <w:r w:rsidRPr="00C14ED5">
        <w:rPr>
          <w:lang w:val="en-US"/>
        </w:rPr>
        <w:t>MessageBoxImage</w:t>
      </w:r>
      <w:r w:rsidRPr="00890557">
        <w:rPr>
          <w:lang w:val="en-US"/>
        </w:rPr>
        <w:t>.</w:t>
      </w:r>
      <w:r w:rsidRPr="00C14ED5">
        <w:rPr>
          <w:lang w:val="en-US"/>
        </w:rPr>
        <w:t>Error</w:t>
      </w:r>
      <w:proofErr w:type="spellEnd"/>
      <w:r w:rsidRPr="00890557">
        <w:rPr>
          <w:lang w:val="en-US"/>
        </w:rPr>
        <w:t>);</w:t>
      </w:r>
    </w:p>
    <w:p w14:paraId="4E3998F6" w14:textId="77777777" w:rsidR="00C14ED5" w:rsidRPr="00C14ED5" w:rsidRDefault="00C14ED5" w:rsidP="00C14ED5">
      <w:pPr>
        <w:pStyle w:val="aff0"/>
        <w:rPr>
          <w:lang w:val="en-US"/>
        </w:rPr>
      </w:pPr>
      <w:r w:rsidRPr="00890557">
        <w:rPr>
          <w:lang w:val="en-US"/>
        </w:rPr>
        <w:t xml:space="preserve">    </w:t>
      </w:r>
      <w:r w:rsidRPr="00C14ED5">
        <w:rPr>
          <w:lang w:val="en-US"/>
        </w:rPr>
        <w:t>}</w:t>
      </w:r>
    </w:p>
    <w:p w14:paraId="666AACB3" w14:textId="4DDF78D0" w:rsidR="00360735" w:rsidRDefault="00C14ED5" w:rsidP="00B26FB9">
      <w:pPr>
        <w:pStyle w:val="aff0"/>
      </w:pPr>
      <w:r w:rsidRPr="00C14ED5">
        <w:rPr>
          <w:lang w:val="en-US"/>
        </w:rPr>
        <w:t>}</w:t>
      </w:r>
      <w:r w:rsidR="00360735">
        <w:br w:type="page"/>
      </w:r>
    </w:p>
    <w:p w14:paraId="4ACE59DA" w14:textId="77777777" w:rsidR="00360735" w:rsidRPr="00360735" w:rsidRDefault="00360735" w:rsidP="00360735">
      <w:pPr>
        <w:pStyle w:val="1"/>
      </w:pPr>
      <w:bookmarkStart w:id="0" w:name="_Toc214268627"/>
      <w:r w:rsidRPr="00360735">
        <w:lastRenderedPageBreak/>
        <w:t>Тестирование и отладка ПО</w:t>
      </w:r>
      <w:bookmarkEnd w:id="0"/>
    </w:p>
    <w:p w14:paraId="6959E413" w14:textId="77777777" w:rsidR="00360735" w:rsidRPr="00360735" w:rsidRDefault="00360735" w:rsidP="00360735">
      <w:pPr>
        <w:keepNext/>
        <w:keepLines/>
        <w:numPr>
          <w:ilvl w:val="1"/>
          <w:numId w:val="1"/>
        </w:numPr>
        <w:spacing w:before="482" w:after="482" w:line="360" w:lineRule="auto"/>
        <w:outlineLvl w:val="1"/>
        <w:rPr>
          <w:rFonts w:eastAsiaTheme="majorEastAsia" w:cstheme="majorBidi"/>
          <w:b/>
          <w:szCs w:val="32"/>
        </w:rPr>
      </w:pPr>
      <w:bookmarkStart w:id="1" w:name="_Toc214268628"/>
      <w:r w:rsidRPr="00360735">
        <w:rPr>
          <w:rFonts w:eastAsiaTheme="majorEastAsia" w:cstheme="majorBidi"/>
          <w:b/>
          <w:szCs w:val="32"/>
        </w:rPr>
        <w:t>Структурное тестирование</w:t>
      </w:r>
      <w:bookmarkEnd w:id="1"/>
    </w:p>
    <w:p w14:paraId="388F8B9D" w14:textId="02E7DE97" w:rsidR="00360735" w:rsidRPr="00360735" w:rsidRDefault="005A1AFB" w:rsidP="00360735">
      <w:pPr>
        <w:spacing w:line="360" w:lineRule="auto"/>
        <w:ind w:firstLine="709"/>
      </w:pPr>
      <w:r w:rsidRPr="005A1AFB">
        <w:t xml:space="preserve">Для проверки корректности работы клиентских сервисов реализовано модульное тестирование с использованием </w:t>
      </w:r>
      <w:proofErr w:type="spellStart"/>
      <w:r w:rsidRPr="005A1AFB">
        <w:t>фреймворка</w:t>
      </w:r>
      <w:proofErr w:type="spellEnd"/>
      <w:r w:rsidRPr="005A1AFB">
        <w:t xml:space="preserve"> </w:t>
      </w:r>
      <w:proofErr w:type="spellStart"/>
      <w:r w:rsidRPr="005A1AFB">
        <w:t>xUnit</w:t>
      </w:r>
      <w:proofErr w:type="spellEnd"/>
      <w:r w:rsidR="00A933A4" w:rsidRPr="00A933A4">
        <w:t xml:space="preserve"> [</w:t>
      </w:r>
      <w:r w:rsidR="00A933A4" w:rsidRPr="00473BD4">
        <w:t>1</w:t>
      </w:r>
      <w:r w:rsidR="00A933A4" w:rsidRPr="00A933A4">
        <w:t>]</w:t>
      </w:r>
      <w:r w:rsidRPr="005A1AFB">
        <w:t xml:space="preserve">. </w:t>
      </w:r>
      <w:r w:rsidR="00360735" w:rsidRPr="00360735">
        <w:t>Код для те</w:t>
      </w:r>
      <w:r w:rsidR="002240FD">
        <w:t>стирования метода</w:t>
      </w:r>
      <w:r w:rsidR="000E5364">
        <w:t xml:space="preserve"> </w:t>
      </w:r>
      <w:proofErr w:type="spellStart"/>
      <w:r w:rsidR="000E5364" w:rsidRPr="005A1AFB">
        <w:t>GetCompetitionAsync</w:t>
      </w:r>
      <w:proofErr w:type="spellEnd"/>
      <w:r w:rsidR="000E5364" w:rsidRPr="005A1AFB">
        <w:t xml:space="preserve"> сервиса </w:t>
      </w:r>
      <w:proofErr w:type="spellStart"/>
      <w:r w:rsidR="000E5364" w:rsidRPr="005A1AFB">
        <w:t>CompetitionService</w:t>
      </w:r>
      <w:proofErr w:type="spellEnd"/>
      <w:r w:rsidR="000E5364" w:rsidRPr="005A1AFB">
        <w:t>, отвечающ</w:t>
      </w:r>
      <w:r w:rsidR="002240FD">
        <w:t>его</w:t>
      </w:r>
      <w:r w:rsidR="000E5364" w:rsidRPr="005A1AFB">
        <w:t xml:space="preserve"> за получение данных о соревновании через </w:t>
      </w:r>
      <w:proofErr w:type="spellStart"/>
      <w:r w:rsidR="000E5364" w:rsidRPr="005A1AFB">
        <w:t>Web</w:t>
      </w:r>
      <w:proofErr w:type="spellEnd"/>
      <w:r w:rsidR="000E5364" w:rsidRPr="005A1AFB">
        <w:t xml:space="preserve"> API</w:t>
      </w:r>
      <w:r w:rsidR="002240FD">
        <w:t>,</w:t>
      </w:r>
      <w:r w:rsidR="000E5364">
        <w:t xml:space="preserve"> представлен листингом</w:t>
      </w:r>
      <w:r w:rsidR="00360735" w:rsidRPr="00360735">
        <w:t xml:space="preserve"> 7.</w:t>
      </w:r>
    </w:p>
    <w:p w14:paraId="72A280F2" w14:textId="40EACBA7" w:rsidR="00360735" w:rsidRPr="00246F1A" w:rsidRDefault="00360735" w:rsidP="00360735">
      <w:pPr>
        <w:spacing w:before="482" w:after="642"/>
      </w:pPr>
      <w:r w:rsidRPr="00360735">
        <w:t xml:space="preserve">Листинг 7 – </w:t>
      </w:r>
      <w:r w:rsidR="005A1AFB" w:rsidRPr="005A1AFB">
        <w:t xml:space="preserve">Код тестирования метода </w:t>
      </w:r>
      <w:proofErr w:type="spellStart"/>
      <w:r w:rsidR="005A1AFB" w:rsidRPr="005A1AFB">
        <w:t>GetCompetitionAsync</w:t>
      </w:r>
      <w:proofErr w:type="spellEnd"/>
    </w:p>
    <w:p w14:paraId="5F04EB4D" w14:textId="77777777" w:rsidR="005A1AFB" w:rsidRPr="00246F1A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246F1A">
        <w:rPr>
          <w:rFonts w:ascii="Courier New" w:hAnsi="Courier New" w:cs="Courier New"/>
          <w:sz w:val="24"/>
          <w:szCs w:val="20"/>
        </w:rPr>
        <w:t>[</w:t>
      </w:r>
      <w:r w:rsidRPr="005A1AFB">
        <w:rPr>
          <w:rFonts w:ascii="Courier New" w:hAnsi="Courier New" w:cs="Courier New"/>
          <w:sz w:val="24"/>
          <w:szCs w:val="20"/>
          <w:lang w:val="en-US"/>
        </w:rPr>
        <w:t>Fact</w:t>
      </w:r>
      <w:r w:rsidRPr="00246F1A">
        <w:rPr>
          <w:rFonts w:ascii="Courier New" w:hAnsi="Courier New" w:cs="Courier New"/>
          <w:sz w:val="24"/>
          <w:szCs w:val="20"/>
        </w:rPr>
        <w:t>]</w:t>
      </w:r>
    </w:p>
    <w:p w14:paraId="5AC3E35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public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async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Task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GetCompetitionAsync_ValidId_</w:t>
      </w:r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ReturnsCompetitionData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27F4FF1C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7CEB96BB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// Arrange: </w:t>
      </w:r>
      <w:r w:rsidRPr="005A1AFB">
        <w:rPr>
          <w:rFonts w:ascii="Courier New" w:hAnsi="Courier New" w:cs="Courier New"/>
          <w:sz w:val="24"/>
          <w:szCs w:val="20"/>
        </w:rPr>
        <w:t>Создание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тестовых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данных</w:t>
      </w:r>
    </w:p>
    <w:p w14:paraId="750281A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var competition = new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CompetitionDto</w:t>
      </w:r>
      <w:proofErr w:type="spellEnd"/>
    </w:p>
    <w:p w14:paraId="7C3528CD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r w:rsidRPr="005A1AFB">
        <w:rPr>
          <w:rFonts w:ascii="Courier New" w:hAnsi="Courier New" w:cs="Courier New"/>
          <w:sz w:val="24"/>
          <w:szCs w:val="20"/>
        </w:rPr>
        <w:t>{</w:t>
      </w:r>
    </w:p>
    <w:p w14:paraId="1E6B3CC8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</w:rPr>
        <w:t>Id</w:t>
      </w:r>
      <w:proofErr w:type="spellEnd"/>
      <w:r w:rsidRPr="005A1AFB">
        <w:rPr>
          <w:rFonts w:ascii="Courier New" w:hAnsi="Courier New" w:cs="Courier New"/>
          <w:sz w:val="24"/>
          <w:szCs w:val="20"/>
        </w:rPr>
        <w:t xml:space="preserve"> = 1,</w:t>
      </w:r>
    </w:p>
    <w:p w14:paraId="13078553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    Name = "Хакатон 2024",</w:t>
      </w:r>
    </w:p>
    <w:p w14:paraId="22926B4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</w:rPr>
        <w:t>Description</w:t>
      </w:r>
      <w:proofErr w:type="spellEnd"/>
      <w:r w:rsidRPr="005A1AFB">
        <w:rPr>
          <w:rFonts w:ascii="Courier New" w:hAnsi="Courier New" w:cs="Courier New"/>
          <w:sz w:val="24"/>
          <w:szCs w:val="20"/>
        </w:rPr>
        <w:t xml:space="preserve"> = "Ежегодный </w:t>
      </w:r>
      <w:proofErr w:type="spellStart"/>
      <w:r w:rsidRPr="005A1AFB">
        <w:rPr>
          <w:rFonts w:ascii="Courier New" w:hAnsi="Courier New" w:cs="Courier New"/>
          <w:sz w:val="24"/>
          <w:szCs w:val="20"/>
        </w:rPr>
        <w:t>хакатон</w:t>
      </w:r>
      <w:proofErr w:type="spellEnd"/>
      <w:r w:rsidRPr="005A1AFB">
        <w:rPr>
          <w:rFonts w:ascii="Courier New" w:hAnsi="Courier New" w:cs="Courier New"/>
          <w:sz w:val="24"/>
          <w:szCs w:val="20"/>
        </w:rPr>
        <w:t xml:space="preserve"> по разработке ПО",</w:t>
      </w:r>
    </w:p>
    <w:p w14:paraId="6629C653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StartDate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DateTime.Parse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("2024-05-15T10:00:00"),</w:t>
      </w:r>
    </w:p>
    <w:p w14:paraId="6BAA47F3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EndDate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DateTime.Parse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("2024-05-17T18:00:00"),</w:t>
      </w:r>
    </w:p>
    <w:p w14:paraId="7E972165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CreatedByUsername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"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organizer_user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",</w:t>
      </w:r>
    </w:p>
    <w:p w14:paraId="06E92418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Teams = new List&lt;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TeamDto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&gt;</w:t>
      </w:r>
    </w:p>
    <w:p w14:paraId="391A5EB2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{</w:t>
      </w:r>
    </w:p>
    <w:p w14:paraId="465CB851" w14:textId="7DA6FE9B" w:rsidR="005A1AFB" w:rsidRPr="001E0597" w:rsidRDefault="005A1AFB" w:rsidP="001E0597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new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TeamDto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{ Id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1, Name = "</w:t>
      </w:r>
      <w:r w:rsidRPr="005A1AFB">
        <w:rPr>
          <w:rFonts w:ascii="Courier New" w:hAnsi="Courier New" w:cs="Courier New"/>
          <w:sz w:val="24"/>
          <w:szCs w:val="20"/>
        </w:rPr>
        <w:t>Команда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А</w:t>
      </w:r>
      <w:r w:rsidRPr="005A1AFB">
        <w:rPr>
          <w:rFonts w:ascii="Courier New" w:hAnsi="Courier New" w:cs="Courier New"/>
          <w:sz w:val="24"/>
          <w:szCs w:val="20"/>
          <w:lang w:val="en-US"/>
        </w:rPr>
        <w:t>" }</w:t>
      </w:r>
    </w:p>
    <w:p w14:paraId="6E17E885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r w:rsidRPr="005A1AFB">
        <w:rPr>
          <w:rFonts w:ascii="Courier New" w:hAnsi="Courier New" w:cs="Courier New"/>
          <w:sz w:val="24"/>
          <w:szCs w:val="20"/>
        </w:rPr>
        <w:t>}</w:t>
      </w:r>
    </w:p>
    <w:p w14:paraId="2640222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};</w:t>
      </w:r>
    </w:p>
    <w:p w14:paraId="056A813E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</w:p>
    <w:p w14:paraId="61ECE9E8" w14:textId="0A827520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// Переменная для хранения заголовка авторизации</w:t>
      </w:r>
    </w:p>
    <w:p w14:paraId="58D666EF" w14:textId="77777777" w:rsidR="005A1AFB" w:rsidRPr="00246F1A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</w:t>
      </w:r>
      <w:r w:rsidRPr="005A1AFB">
        <w:rPr>
          <w:rFonts w:ascii="Courier New" w:hAnsi="Courier New" w:cs="Courier New"/>
          <w:sz w:val="24"/>
          <w:szCs w:val="20"/>
          <w:lang w:val="en-US"/>
        </w:rPr>
        <w:t>string</w:t>
      </w:r>
      <w:r w:rsidRPr="00246F1A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actualAuthHeader</w:t>
      </w:r>
      <w:proofErr w:type="spellEnd"/>
      <w:r w:rsidRPr="00246F1A">
        <w:rPr>
          <w:rFonts w:ascii="Courier New" w:hAnsi="Courier New" w:cs="Courier New"/>
          <w:sz w:val="24"/>
          <w:szCs w:val="20"/>
        </w:rPr>
        <w:t xml:space="preserve"> = </w:t>
      </w:r>
      <w:r w:rsidRPr="005A1AFB">
        <w:rPr>
          <w:rFonts w:ascii="Courier New" w:hAnsi="Courier New" w:cs="Courier New"/>
          <w:sz w:val="24"/>
          <w:szCs w:val="20"/>
          <w:lang w:val="en-US"/>
        </w:rPr>
        <w:t>null</w:t>
      </w:r>
      <w:r w:rsidRPr="00246F1A">
        <w:rPr>
          <w:rFonts w:ascii="Courier New" w:hAnsi="Courier New" w:cs="Courier New"/>
          <w:sz w:val="24"/>
          <w:szCs w:val="20"/>
        </w:rPr>
        <w:t>;</w:t>
      </w:r>
    </w:p>
    <w:p w14:paraId="3437D01E" w14:textId="77777777" w:rsidR="005A1AFB" w:rsidRPr="00246F1A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</w:p>
    <w:p w14:paraId="5C37DAF3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246F1A">
        <w:rPr>
          <w:rFonts w:ascii="Courier New" w:hAnsi="Courier New" w:cs="Courier New"/>
          <w:sz w:val="24"/>
          <w:szCs w:val="20"/>
        </w:rPr>
        <w:t xml:space="preserve">    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// </w:t>
      </w:r>
      <w:r w:rsidRPr="005A1AFB">
        <w:rPr>
          <w:rFonts w:ascii="Courier New" w:hAnsi="Courier New" w:cs="Courier New"/>
          <w:sz w:val="24"/>
          <w:szCs w:val="20"/>
        </w:rPr>
        <w:t>Настройка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mock HTTP-</w:t>
      </w:r>
      <w:r w:rsidRPr="005A1AFB">
        <w:rPr>
          <w:rFonts w:ascii="Courier New" w:hAnsi="Courier New" w:cs="Courier New"/>
          <w:sz w:val="24"/>
          <w:szCs w:val="20"/>
        </w:rPr>
        <w:t>клиента</w:t>
      </w:r>
    </w:p>
    <w:p w14:paraId="65D78420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var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mockHttp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new Mock&lt;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HttpMessageHandler</w:t>
      </w:r>
      <w:proofErr w:type="spellEnd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&gt;(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17F4B66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mockHttp.Protected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()</w:t>
      </w:r>
    </w:p>
    <w:p w14:paraId="2205C9FC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.Setup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&lt;Task&lt;HttpResponseMessage&gt;&gt;(</w:t>
      </w:r>
    </w:p>
    <w:p w14:paraId="5322901A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"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SendAsync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",</w:t>
      </w:r>
    </w:p>
    <w:p w14:paraId="6FFF2131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ItExpr.Is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&lt;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HttpRequestMessage</w:t>
      </w:r>
      <w:proofErr w:type="spellEnd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&gt;(</w:t>
      </w:r>
      <w:proofErr w:type="spellStart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req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=&gt;</w:t>
      </w:r>
    </w:p>
    <w:p w14:paraId="29A9364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req.Method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==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HttpMethod.Get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&amp;&amp;</w:t>
      </w:r>
    </w:p>
    <w:p w14:paraId="5B944E22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req.RequestUri.ToString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() == "http://localhost:5046/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api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/competitions/1"),</w:t>
      </w:r>
    </w:p>
    <w:p w14:paraId="6386505B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ItExpr.IsAny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&lt;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CancellationToken</w:t>
      </w:r>
      <w:proofErr w:type="spellEnd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&gt;(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))</w:t>
      </w:r>
    </w:p>
    <w:p w14:paraId="32C5A361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lastRenderedPageBreak/>
        <w:t xml:space="preserve">        </w:t>
      </w:r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.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ReturnsAsync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((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HttpRequestMessage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request,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CancellationToken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token) =&gt;</w:t>
      </w:r>
    </w:p>
    <w:p w14:paraId="63197E6D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r w:rsidRPr="005A1AFB">
        <w:rPr>
          <w:rFonts w:ascii="Courier New" w:hAnsi="Courier New" w:cs="Courier New"/>
          <w:sz w:val="24"/>
          <w:szCs w:val="20"/>
        </w:rPr>
        <w:t>{</w:t>
      </w:r>
    </w:p>
    <w:p w14:paraId="641412A8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        // Запоминаем заголовок авторизации для проверки</w:t>
      </w:r>
    </w:p>
    <w:p w14:paraId="711CA8EB" w14:textId="77777777" w:rsidR="005A1AFB" w:rsidRPr="00246F1A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        </w:t>
      </w:r>
      <w:r w:rsidRPr="00246F1A">
        <w:rPr>
          <w:rFonts w:ascii="Courier New" w:hAnsi="Courier New" w:cs="Courier New"/>
          <w:sz w:val="24"/>
          <w:szCs w:val="20"/>
          <w:lang w:val="en-US"/>
        </w:rPr>
        <w:t>if (</w:t>
      </w:r>
      <w:proofErr w:type="spellStart"/>
      <w:proofErr w:type="gramStart"/>
      <w:r w:rsidRPr="00246F1A">
        <w:rPr>
          <w:rFonts w:ascii="Courier New" w:hAnsi="Courier New" w:cs="Courier New"/>
          <w:sz w:val="24"/>
          <w:szCs w:val="20"/>
          <w:lang w:val="en-US"/>
        </w:rPr>
        <w:t>request.Headers.Authorization</w:t>
      </w:r>
      <w:proofErr w:type="spellEnd"/>
      <w:proofErr w:type="gramEnd"/>
      <w:r w:rsidRPr="00246F1A">
        <w:rPr>
          <w:rFonts w:ascii="Courier New" w:hAnsi="Courier New" w:cs="Courier New"/>
          <w:sz w:val="24"/>
          <w:szCs w:val="20"/>
          <w:lang w:val="en-US"/>
        </w:rPr>
        <w:t xml:space="preserve"> != null)</w:t>
      </w:r>
    </w:p>
    <w:p w14:paraId="7389432B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246F1A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r w:rsidRPr="005A1AFB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73E2B5F0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actualAuthHeader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request.Headers.Authorization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.ToString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5B6AB8FD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}</w:t>
      </w:r>
    </w:p>
    <w:p w14:paraId="2847A50B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</w:p>
    <w:p w14:paraId="5F935662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return new HttpResponseMessage</w:t>
      </w:r>
    </w:p>
    <w:p w14:paraId="3265E111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{</w:t>
      </w:r>
    </w:p>
    <w:p w14:paraId="09781F7F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StatusCode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HttpStatusCode.OK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605D083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Content = new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StringContent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</w:p>
    <w:p w14:paraId="6C108E27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JsonConvert.SerializeObject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(new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ApiResponse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&lt;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CompetitionDto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&gt;</w:t>
      </w:r>
    </w:p>
    <w:p w14:paraId="522A5126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{</w:t>
      </w:r>
    </w:p>
    <w:p w14:paraId="3C77F6B2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    Success = true,</w:t>
      </w:r>
    </w:p>
    <w:p w14:paraId="613FE6F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    Message = "</w:t>
      </w:r>
      <w:r w:rsidRPr="005A1AFB">
        <w:rPr>
          <w:rFonts w:ascii="Courier New" w:hAnsi="Courier New" w:cs="Courier New"/>
          <w:sz w:val="24"/>
          <w:szCs w:val="20"/>
        </w:rPr>
        <w:t>Соревнование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получено</w:t>
      </w:r>
      <w:r w:rsidRPr="005A1AFB">
        <w:rPr>
          <w:rFonts w:ascii="Courier New" w:hAnsi="Courier New" w:cs="Courier New"/>
          <w:sz w:val="24"/>
          <w:szCs w:val="20"/>
          <w:lang w:val="en-US"/>
        </w:rPr>
        <w:t>",</w:t>
      </w:r>
    </w:p>
    <w:p w14:paraId="6B8CD64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    Data = competition</w:t>
      </w:r>
    </w:p>
    <w:p w14:paraId="1504D98E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}),</w:t>
      </w:r>
    </w:p>
    <w:p w14:paraId="761AD0F5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Encoding.UTF8,</w:t>
      </w:r>
    </w:p>
    <w:p w14:paraId="7DCF45EE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"application/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json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")</w:t>
      </w:r>
    </w:p>
    <w:p w14:paraId="13BAB047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};</w:t>
      </w:r>
    </w:p>
    <w:p w14:paraId="7C094E2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});</w:t>
      </w:r>
    </w:p>
    <w:p w14:paraId="0C0867D8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</w:p>
    <w:p w14:paraId="3984812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var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httpClient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new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HttpClient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mockHttp.Object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2B5B1A58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{</w:t>
      </w:r>
    </w:p>
    <w:p w14:paraId="610E7AC2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BaseAddress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new Uri("http://localhost:5046/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api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/")</w:t>
      </w:r>
    </w:p>
    <w:p w14:paraId="038847B0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r w:rsidRPr="005A1AFB">
        <w:rPr>
          <w:rFonts w:ascii="Courier New" w:hAnsi="Courier New" w:cs="Courier New"/>
          <w:sz w:val="24"/>
          <w:szCs w:val="20"/>
        </w:rPr>
        <w:t>};</w:t>
      </w:r>
    </w:p>
    <w:p w14:paraId="1E32CAEF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</w:p>
    <w:p w14:paraId="1D9FFBCF" w14:textId="661D2B38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// Очищаем токен перед тестом, чтобы использовать реальный</w:t>
      </w:r>
    </w:p>
    <w:p w14:paraId="1D8BE488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</w:rPr>
        <w:t>ClearTestToken</w:t>
      </w:r>
      <w:proofErr w:type="spellEnd"/>
      <w:r w:rsidRPr="005A1AFB">
        <w:rPr>
          <w:rFonts w:ascii="Courier New" w:hAnsi="Courier New" w:cs="Courier New"/>
          <w:sz w:val="24"/>
          <w:szCs w:val="20"/>
        </w:rPr>
        <w:t>(</w:t>
      </w:r>
      <w:proofErr w:type="gramEnd"/>
      <w:r w:rsidRPr="005A1AFB">
        <w:rPr>
          <w:rFonts w:ascii="Courier New" w:hAnsi="Courier New" w:cs="Courier New"/>
          <w:sz w:val="24"/>
          <w:szCs w:val="20"/>
        </w:rPr>
        <w:t>);</w:t>
      </w:r>
    </w:p>
    <w:p w14:paraId="1ACAEEF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</w:p>
    <w:p w14:paraId="763DCD4C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// Создание тестируемого сервиса через наследование</w:t>
      </w:r>
    </w:p>
    <w:p w14:paraId="3BF9C177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var service = new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CompetitionsService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httpClient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777FB896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</w:p>
    <w:p w14:paraId="79D941D5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// Act: </w:t>
      </w:r>
      <w:r w:rsidRPr="005A1AFB">
        <w:rPr>
          <w:rFonts w:ascii="Courier New" w:hAnsi="Courier New" w:cs="Courier New"/>
          <w:sz w:val="24"/>
          <w:szCs w:val="20"/>
        </w:rPr>
        <w:t>Вызов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метода</w:t>
      </w:r>
    </w:p>
    <w:p w14:paraId="1EBF8596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var result = await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service.GetCompetitionAsync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(1);</w:t>
      </w:r>
    </w:p>
    <w:p w14:paraId="3474930D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</w:p>
    <w:p w14:paraId="773A1F1A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// Assert: </w:t>
      </w:r>
      <w:r w:rsidRPr="005A1AFB">
        <w:rPr>
          <w:rFonts w:ascii="Courier New" w:hAnsi="Courier New" w:cs="Courier New"/>
          <w:sz w:val="24"/>
          <w:szCs w:val="20"/>
        </w:rPr>
        <w:t>Проверка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результатов</w:t>
      </w:r>
    </w:p>
    <w:p w14:paraId="0BC8304B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Assert.True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result.Success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19F16CDD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Assert.Equal("</w:t>
      </w:r>
      <w:r w:rsidRPr="005A1AFB">
        <w:rPr>
          <w:rFonts w:ascii="Courier New" w:hAnsi="Courier New" w:cs="Courier New"/>
          <w:sz w:val="24"/>
          <w:szCs w:val="20"/>
        </w:rPr>
        <w:t>Соревнование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получено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",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result.Message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5DEA15ED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Assert.NotNull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result.Data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7858156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Assert.Equal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(1,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result.Data.Id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3EC7371E" w14:textId="10B038EE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Assert.Equal("</w:t>
      </w:r>
      <w:r w:rsidRPr="005A1AFB">
        <w:rPr>
          <w:rFonts w:ascii="Courier New" w:hAnsi="Courier New" w:cs="Courier New"/>
          <w:sz w:val="24"/>
          <w:szCs w:val="20"/>
        </w:rPr>
        <w:t>Хакатон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2024",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result.Data.Name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67D0CAC2" w14:textId="080FE13C" w:rsidR="005A1AFB" w:rsidRPr="005A1AFB" w:rsidRDefault="005A1AFB" w:rsidP="001E0597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Assert.Contains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("</w:t>
      </w:r>
      <w:r w:rsidRPr="005A1AFB">
        <w:rPr>
          <w:rFonts w:ascii="Courier New" w:hAnsi="Courier New" w:cs="Courier New"/>
          <w:sz w:val="24"/>
          <w:szCs w:val="20"/>
        </w:rPr>
        <w:t>Команда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А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",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result.Data.Teams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.Select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(t =&gt;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t.Name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));</w:t>
      </w:r>
    </w:p>
    <w:p w14:paraId="4FFF51E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</w:p>
    <w:p w14:paraId="10F644E5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r w:rsidRPr="005A1AFB">
        <w:rPr>
          <w:rFonts w:ascii="Courier New" w:hAnsi="Courier New" w:cs="Courier New"/>
          <w:sz w:val="24"/>
          <w:szCs w:val="20"/>
        </w:rPr>
        <w:t>// Проверка, что HTTP-запрос был выполнен</w:t>
      </w:r>
    </w:p>
    <w:p w14:paraId="52BDB23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mockHttp.Protected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).Verify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</w:p>
    <w:p w14:paraId="526B14EA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"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SendAsync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",</w:t>
      </w:r>
    </w:p>
    <w:p w14:paraId="710E378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Times.Once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(),</w:t>
      </w:r>
    </w:p>
    <w:p w14:paraId="49757D80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lastRenderedPageBreak/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ItExpr.Is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&lt;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HttpRequestMessage</w:t>
      </w:r>
      <w:proofErr w:type="spellEnd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&gt;(</w:t>
      </w:r>
      <w:proofErr w:type="spellStart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req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=&gt;</w:t>
      </w:r>
    </w:p>
    <w:p w14:paraId="3B5C85B8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req.Method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==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HttpMethod.Get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&amp;&amp;</w:t>
      </w:r>
    </w:p>
    <w:p w14:paraId="6782C51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req.RequestUri.ToString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() == "http://localhost:5046/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api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/competitions/1"),</w:t>
      </w:r>
    </w:p>
    <w:p w14:paraId="1ED04772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</w:rPr>
        <w:t>ItExpr.IsAny</w:t>
      </w:r>
      <w:proofErr w:type="spellEnd"/>
      <w:r w:rsidRPr="005A1AFB">
        <w:rPr>
          <w:rFonts w:ascii="Courier New" w:hAnsi="Courier New" w:cs="Courier New"/>
          <w:sz w:val="24"/>
          <w:szCs w:val="20"/>
        </w:rPr>
        <w:t>&lt;</w:t>
      </w:r>
      <w:proofErr w:type="spellStart"/>
      <w:r w:rsidRPr="005A1AFB">
        <w:rPr>
          <w:rFonts w:ascii="Courier New" w:hAnsi="Courier New" w:cs="Courier New"/>
          <w:sz w:val="24"/>
          <w:szCs w:val="20"/>
        </w:rPr>
        <w:t>CancellationToken</w:t>
      </w:r>
      <w:proofErr w:type="spellEnd"/>
      <w:proofErr w:type="gramStart"/>
      <w:r w:rsidRPr="005A1AFB">
        <w:rPr>
          <w:rFonts w:ascii="Courier New" w:hAnsi="Courier New" w:cs="Courier New"/>
          <w:sz w:val="24"/>
          <w:szCs w:val="20"/>
        </w:rPr>
        <w:t>&gt;(</w:t>
      </w:r>
      <w:proofErr w:type="gramEnd"/>
      <w:r w:rsidRPr="005A1AFB">
        <w:rPr>
          <w:rFonts w:ascii="Courier New" w:hAnsi="Courier New" w:cs="Courier New"/>
          <w:sz w:val="24"/>
          <w:szCs w:val="20"/>
        </w:rPr>
        <w:t>));</w:t>
      </w:r>
    </w:p>
    <w:p w14:paraId="09252CE7" w14:textId="3851B16C" w:rsidR="00360735" w:rsidRDefault="00360735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360735">
        <w:rPr>
          <w:rFonts w:ascii="Courier New" w:hAnsi="Courier New" w:cs="Courier New"/>
          <w:sz w:val="24"/>
          <w:szCs w:val="20"/>
          <w:lang w:val="en-US"/>
        </w:rPr>
        <w:t>}</w:t>
      </w:r>
    </w:p>
    <w:p w14:paraId="31104CB5" w14:textId="374AF01D" w:rsidR="002240FD" w:rsidRDefault="002240FD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</w:p>
    <w:p w14:paraId="09DAB331" w14:textId="28B1B2B8" w:rsidR="002240FD" w:rsidRPr="00360735" w:rsidRDefault="002240FD" w:rsidP="002240FD">
      <w:pPr>
        <w:spacing w:line="360" w:lineRule="auto"/>
        <w:ind w:firstLine="709"/>
      </w:pPr>
      <w:r w:rsidRPr="00360735">
        <w:t xml:space="preserve">Результат тестирования </w:t>
      </w:r>
      <w:r>
        <w:t xml:space="preserve">метода </w:t>
      </w:r>
      <w:r w:rsidRPr="00360735">
        <w:t xml:space="preserve">представлен </w:t>
      </w:r>
      <w:r>
        <w:t>на</w:t>
      </w:r>
      <w:r w:rsidRPr="00360735">
        <w:t xml:space="preserve"> рисунке </w:t>
      </w:r>
      <w:r>
        <w:t>7</w:t>
      </w:r>
      <w:r w:rsidRPr="00360735">
        <w:t>.</w:t>
      </w:r>
    </w:p>
    <w:p w14:paraId="72384FCA" w14:textId="09FDAE81" w:rsidR="00360735" w:rsidRPr="00360735" w:rsidRDefault="005A1AFB" w:rsidP="005A1AFB">
      <w:pPr>
        <w:pStyle w:val="afd"/>
        <w:rPr>
          <w:lang w:val="en-US"/>
        </w:rPr>
      </w:pPr>
      <w:r w:rsidRPr="005A1AFB">
        <w:rPr>
          <w:lang w:eastAsia="ru-RU"/>
        </w:rPr>
        <w:drawing>
          <wp:inline distT="0" distB="0" distL="0" distR="0" wp14:anchorId="641C4CB9" wp14:editId="3D57EC16">
            <wp:extent cx="5639587" cy="1305107"/>
            <wp:effectExtent l="0" t="0" r="0" b="9525"/>
            <wp:docPr id="101806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60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E939" w14:textId="20CEE270" w:rsidR="00360735" w:rsidRPr="00360735" w:rsidRDefault="00360735" w:rsidP="00360735">
      <w:pPr>
        <w:spacing w:before="642" w:after="642"/>
        <w:jc w:val="center"/>
      </w:pPr>
      <w:r w:rsidRPr="0090568B">
        <w:t xml:space="preserve">Рисунок </w:t>
      </w:r>
      <w:r w:rsidR="00F31392" w:rsidRPr="0090568B">
        <w:t>7</w:t>
      </w:r>
      <w:r w:rsidRPr="0090568B">
        <w:t xml:space="preserve"> – </w:t>
      </w:r>
      <w:r w:rsidR="0090568B" w:rsidRPr="0090568B">
        <w:rPr>
          <w:lang w:val="en-US"/>
        </w:rPr>
        <w:t>Hackathon Coordinator</w:t>
      </w:r>
      <w:r w:rsidR="002240FD" w:rsidRPr="0090568B">
        <w:t xml:space="preserve">. </w:t>
      </w:r>
      <w:r w:rsidR="005A1AFB" w:rsidRPr="0090568B">
        <w:t>Окно тестирования с результатами выполнения теста</w:t>
      </w:r>
    </w:p>
    <w:p w14:paraId="15551ED4" w14:textId="77777777" w:rsidR="00360735" w:rsidRPr="00360735" w:rsidRDefault="00360735" w:rsidP="00360735">
      <w:pPr>
        <w:keepNext/>
        <w:keepLines/>
        <w:numPr>
          <w:ilvl w:val="1"/>
          <w:numId w:val="1"/>
        </w:numPr>
        <w:spacing w:before="482" w:after="482" w:line="360" w:lineRule="auto"/>
        <w:outlineLvl w:val="1"/>
        <w:rPr>
          <w:rFonts w:eastAsiaTheme="majorEastAsia" w:cstheme="majorBidi"/>
          <w:b/>
          <w:szCs w:val="32"/>
        </w:rPr>
      </w:pPr>
      <w:bookmarkStart w:id="2" w:name="_Toc214268629"/>
      <w:r w:rsidRPr="00360735">
        <w:rPr>
          <w:rFonts w:eastAsiaTheme="majorEastAsia" w:cstheme="majorBidi"/>
          <w:b/>
          <w:szCs w:val="32"/>
        </w:rPr>
        <w:t>Функциональное тестирование</w:t>
      </w:r>
      <w:bookmarkEnd w:id="2"/>
    </w:p>
    <w:p w14:paraId="7D8C6CE0" w14:textId="3C6BA5DA" w:rsidR="00360735" w:rsidRPr="00360735" w:rsidRDefault="001E0597" w:rsidP="00360735">
      <w:pPr>
        <w:spacing w:line="360" w:lineRule="auto"/>
        <w:ind w:firstLine="709"/>
      </w:pPr>
      <w:r w:rsidRPr="001E0597">
        <w:t>Во время курсового проектирования проведено функциональное тестирование приложения методом «чёрного ящика». Тестирование охватило основные пользовательские сценарии работы с системой, включая авторизацию, навигацию</w:t>
      </w:r>
      <w:r>
        <w:t>,</w:t>
      </w:r>
      <w:r w:rsidRPr="001E0597">
        <w:t xml:space="preserve"> взаимодействие с соревнованиями</w:t>
      </w:r>
      <w:r>
        <w:t xml:space="preserve"> и командами</w:t>
      </w:r>
      <w:r w:rsidR="00360735" w:rsidRPr="00360735">
        <w:t>.</w:t>
      </w:r>
    </w:p>
    <w:p w14:paraId="0F39C09E" w14:textId="77777777" w:rsidR="00360735" w:rsidRPr="00360735" w:rsidRDefault="00360735" w:rsidP="00360735">
      <w:pPr>
        <w:spacing w:before="482" w:after="642"/>
      </w:pPr>
      <w:r w:rsidRPr="00360735">
        <w:rPr>
          <w:spacing w:val="40"/>
        </w:rPr>
        <w:t>Таблица</w:t>
      </w:r>
      <w:r w:rsidRPr="00360735">
        <w:t xml:space="preserve"> 1 – Набор тестов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3261"/>
        <w:gridCol w:w="2686"/>
      </w:tblGrid>
      <w:tr w:rsidR="00360735" w:rsidRPr="00360735" w14:paraId="38A2C619" w14:textId="77777777" w:rsidTr="000E5364">
        <w:tc>
          <w:tcPr>
            <w:tcW w:w="3397" w:type="dxa"/>
            <w:tcBorders>
              <w:bottom w:val="double" w:sz="4" w:space="0" w:color="auto"/>
            </w:tcBorders>
          </w:tcPr>
          <w:p w14:paraId="359F2EF6" w14:textId="77777777" w:rsidR="00360735" w:rsidRPr="00360735" w:rsidRDefault="00360735" w:rsidP="009822F7">
            <w:pPr>
              <w:jc w:val="center"/>
              <w:rPr>
                <w:b/>
                <w:bCs/>
                <w:sz w:val="24"/>
                <w:szCs w:val="24"/>
              </w:rPr>
            </w:pPr>
            <w:r w:rsidRPr="00360735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261" w:type="dxa"/>
            <w:tcBorders>
              <w:bottom w:val="double" w:sz="4" w:space="0" w:color="auto"/>
            </w:tcBorders>
          </w:tcPr>
          <w:p w14:paraId="36D96ABC" w14:textId="77777777" w:rsidR="00360735" w:rsidRPr="00360735" w:rsidRDefault="00360735" w:rsidP="009822F7">
            <w:pPr>
              <w:jc w:val="center"/>
              <w:rPr>
                <w:b/>
                <w:bCs/>
                <w:sz w:val="24"/>
                <w:szCs w:val="24"/>
              </w:rPr>
            </w:pPr>
            <w:r w:rsidRPr="00360735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86" w:type="dxa"/>
            <w:tcBorders>
              <w:bottom w:val="double" w:sz="4" w:space="0" w:color="auto"/>
            </w:tcBorders>
          </w:tcPr>
          <w:p w14:paraId="4DE08031" w14:textId="77777777" w:rsidR="00360735" w:rsidRPr="00360735" w:rsidRDefault="00360735" w:rsidP="009822F7">
            <w:pPr>
              <w:jc w:val="center"/>
              <w:rPr>
                <w:b/>
                <w:bCs/>
                <w:sz w:val="24"/>
                <w:szCs w:val="24"/>
              </w:rPr>
            </w:pPr>
            <w:r w:rsidRPr="00360735">
              <w:rPr>
                <w:b/>
                <w:bCs/>
                <w:sz w:val="24"/>
                <w:szCs w:val="24"/>
              </w:rPr>
              <w:t>Фактический результат</w:t>
            </w:r>
          </w:p>
        </w:tc>
      </w:tr>
      <w:tr w:rsidR="00360735" w:rsidRPr="00360735" w14:paraId="4AA5FD53" w14:textId="77777777" w:rsidTr="000E5364">
        <w:tc>
          <w:tcPr>
            <w:tcW w:w="3397" w:type="dxa"/>
            <w:tcBorders>
              <w:top w:val="double" w:sz="4" w:space="0" w:color="auto"/>
            </w:tcBorders>
          </w:tcPr>
          <w:p w14:paraId="57966EF1" w14:textId="77777777" w:rsidR="00360735" w:rsidRPr="00360735" w:rsidRDefault="00360735" w:rsidP="009822F7">
            <w:pPr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0"/>
              </w:rPr>
              <w:t>Открыть п</w:t>
            </w:r>
            <w:r w:rsidRPr="00360735">
              <w:rPr>
                <w:sz w:val="24"/>
                <w:szCs w:val="24"/>
              </w:rPr>
              <w:t>риложение</w:t>
            </w:r>
          </w:p>
        </w:tc>
        <w:tc>
          <w:tcPr>
            <w:tcW w:w="3261" w:type="dxa"/>
            <w:tcBorders>
              <w:top w:val="double" w:sz="4" w:space="0" w:color="auto"/>
            </w:tcBorders>
          </w:tcPr>
          <w:p w14:paraId="412B06CA" w14:textId="6C8F8509" w:rsidR="00360735" w:rsidRPr="00360735" w:rsidRDefault="00F57124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F57124">
              <w:rPr>
                <w:sz w:val="24"/>
                <w:szCs w:val="24"/>
              </w:rPr>
              <w:t>Отображение окна авторизации с полями ввода логина и пароля</w:t>
            </w:r>
          </w:p>
        </w:tc>
        <w:tc>
          <w:tcPr>
            <w:tcW w:w="2686" w:type="dxa"/>
            <w:tcBorders>
              <w:top w:val="double" w:sz="4" w:space="0" w:color="auto"/>
            </w:tcBorders>
          </w:tcPr>
          <w:p w14:paraId="2AB05B29" w14:textId="77777777" w:rsidR="00360735" w:rsidRPr="00360735" w:rsidRDefault="00360735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  <w:tr w:rsidR="00360735" w:rsidRPr="00360735" w14:paraId="6B53EB5F" w14:textId="77777777" w:rsidTr="000E5364">
        <w:tc>
          <w:tcPr>
            <w:tcW w:w="3397" w:type="dxa"/>
          </w:tcPr>
          <w:p w14:paraId="5CF4334A" w14:textId="2B6A533B" w:rsidR="00360735" w:rsidRPr="00360735" w:rsidRDefault="00F57124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F57124">
              <w:rPr>
                <w:sz w:val="24"/>
                <w:szCs w:val="24"/>
              </w:rPr>
              <w:t>Ввести корректный логин и</w:t>
            </w:r>
            <w:r>
              <w:rPr>
                <w:sz w:val="24"/>
                <w:szCs w:val="24"/>
              </w:rPr>
              <w:t xml:space="preserve"> </w:t>
            </w:r>
            <w:r w:rsidRPr="00F57124">
              <w:rPr>
                <w:sz w:val="24"/>
                <w:szCs w:val="24"/>
              </w:rPr>
              <w:t>некорректный пароль</w:t>
            </w:r>
            <w:r>
              <w:rPr>
                <w:sz w:val="24"/>
                <w:szCs w:val="24"/>
              </w:rPr>
              <w:t xml:space="preserve">, </w:t>
            </w:r>
            <w:r w:rsidRPr="00F57124">
              <w:rPr>
                <w:sz w:val="24"/>
                <w:szCs w:val="24"/>
              </w:rPr>
              <w:t>нажать «Войти»</w:t>
            </w:r>
          </w:p>
        </w:tc>
        <w:tc>
          <w:tcPr>
            <w:tcW w:w="3261" w:type="dxa"/>
          </w:tcPr>
          <w:p w14:paraId="1F608B6E" w14:textId="6FF29042" w:rsidR="00360735" w:rsidRPr="00360735" w:rsidRDefault="00F57124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F57124">
              <w:rPr>
                <w:sz w:val="24"/>
                <w:szCs w:val="24"/>
              </w:rPr>
              <w:t>Успешная авторизация, переход на главную страницу со списком соревнований</w:t>
            </w:r>
          </w:p>
        </w:tc>
        <w:tc>
          <w:tcPr>
            <w:tcW w:w="2686" w:type="dxa"/>
          </w:tcPr>
          <w:p w14:paraId="55D1C3DD" w14:textId="77777777" w:rsidR="00360735" w:rsidRPr="00360735" w:rsidRDefault="00360735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  <w:tr w:rsidR="00360735" w:rsidRPr="00360735" w14:paraId="1D39DBD4" w14:textId="77777777" w:rsidTr="000E5364">
        <w:tc>
          <w:tcPr>
            <w:tcW w:w="3397" w:type="dxa"/>
          </w:tcPr>
          <w:p w14:paraId="0D797F8B" w14:textId="77777777" w:rsidR="00360735" w:rsidRPr="00360735" w:rsidRDefault="00360735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Ввести некорректный пароль и корректный email, нажать на кнопку «Войти»</w:t>
            </w:r>
          </w:p>
        </w:tc>
        <w:tc>
          <w:tcPr>
            <w:tcW w:w="3261" w:type="dxa"/>
          </w:tcPr>
          <w:p w14:paraId="091EBDDC" w14:textId="5327CC13" w:rsidR="00360735" w:rsidRPr="00360735" w:rsidRDefault="00F57124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F57124">
              <w:rPr>
                <w:sz w:val="24"/>
                <w:szCs w:val="24"/>
              </w:rPr>
              <w:t>Появление сообщения «Неверный логин или пароль»</w:t>
            </w:r>
          </w:p>
        </w:tc>
        <w:tc>
          <w:tcPr>
            <w:tcW w:w="2686" w:type="dxa"/>
          </w:tcPr>
          <w:p w14:paraId="7B664389" w14:textId="77777777" w:rsidR="00360735" w:rsidRPr="00360735" w:rsidRDefault="00360735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7C2AC0B1" w14:textId="77777777" w:rsidR="009822F7" w:rsidRDefault="009822F7"/>
    <w:p w14:paraId="0F32451E" w14:textId="77777777" w:rsidR="009822F7" w:rsidRPr="00A40E84" w:rsidRDefault="009822F7" w:rsidP="009822F7">
      <w:pPr>
        <w:pStyle w:val="aff2"/>
        <w:rPr>
          <w:i/>
          <w:iCs/>
        </w:rPr>
      </w:pPr>
      <w:bookmarkStart w:id="3" w:name="_Hlk215692841"/>
      <w:r w:rsidRPr="00A40E84">
        <w:rPr>
          <w:i/>
          <w:iCs/>
        </w:rPr>
        <w:t>Продолжение таблицы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3261"/>
        <w:gridCol w:w="2686"/>
      </w:tblGrid>
      <w:tr w:rsidR="009822F7" w:rsidRPr="00360735" w14:paraId="0AF9DBB4" w14:textId="77777777" w:rsidTr="009822F7">
        <w:tc>
          <w:tcPr>
            <w:tcW w:w="3397" w:type="dxa"/>
            <w:tcBorders>
              <w:top w:val="single" w:sz="4" w:space="0" w:color="auto"/>
              <w:bottom w:val="double" w:sz="4" w:space="0" w:color="auto"/>
            </w:tcBorders>
          </w:tcPr>
          <w:p w14:paraId="549E536F" w14:textId="03BE1511" w:rsidR="009822F7" w:rsidRPr="009822F7" w:rsidRDefault="009822F7" w:rsidP="009822F7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60735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261" w:type="dxa"/>
            <w:tcBorders>
              <w:top w:val="single" w:sz="4" w:space="0" w:color="auto"/>
              <w:bottom w:val="double" w:sz="4" w:space="0" w:color="auto"/>
            </w:tcBorders>
          </w:tcPr>
          <w:p w14:paraId="58F3AACE" w14:textId="73342CEB" w:rsidR="009822F7" w:rsidRPr="001E0597" w:rsidRDefault="009822F7" w:rsidP="009822F7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60735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86" w:type="dxa"/>
            <w:tcBorders>
              <w:top w:val="single" w:sz="4" w:space="0" w:color="auto"/>
              <w:bottom w:val="double" w:sz="4" w:space="0" w:color="auto"/>
            </w:tcBorders>
          </w:tcPr>
          <w:p w14:paraId="16EC86BE" w14:textId="33AC1933" w:rsidR="009822F7" w:rsidRPr="00360735" w:rsidRDefault="009822F7" w:rsidP="009822F7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60735">
              <w:rPr>
                <w:b/>
                <w:bCs/>
                <w:sz w:val="24"/>
                <w:szCs w:val="24"/>
              </w:rPr>
              <w:t>Фактический результат</w:t>
            </w:r>
          </w:p>
        </w:tc>
      </w:tr>
      <w:bookmarkEnd w:id="3"/>
      <w:tr w:rsidR="00360735" w:rsidRPr="00360735" w14:paraId="53C614D4" w14:textId="77777777" w:rsidTr="009822F7">
        <w:tc>
          <w:tcPr>
            <w:tcW w:w="3397" w:type="dxa"/>
            <w:tcBorders>
              <w:top w:val="double" w:sz="4" w:space="0" w:color="auto"/>
            </w:tcBorders>
          </w:tcPr>
          <w:p w14:paraId="66059AB8" w14:textId="6A448116" w:rsidR="00360735" w:rsidRPr="00360735" w:rsidRDefault="0090568B" w:rsidP="0090568B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Авторизоваться в приложении и н</w:t>
            </w:r>
            <w:r w:rsidR="001E0597" w:rsidRPr="001E0597">
              <w:rPr>
                <w:sz w:val="24"/>
                <w:szCs w:val="24"/>
              </w:rPr>
              <w:t>ажать на кнопку «Уведомления» в боковом меню</w:t>
            </w:r>
          </w:p>
        </w:tc>
        <w:tc>
          <w:tcPr>
            <w:tcW w:w="3261" w:type="dxa"/>
            <w:tcBorders>
              <w:top w:val="double" w:sz="4" w:space="0" w:color="auto"/>
            </w:tcBorders>
          </w:tcPr>
          <w:p w14:paraId="000D8400" w14:textId="5A16B2C5" w:rsidR="00360735" w:rsidRPr="00360735" w:rsidRDefault="001E059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1E0597">
              <w:rPr>
                <w:sz w:val="24"/>
                <w:szCs w:val="24"/>
              </w:rPr>
              <w:t>Переход на страницу со списком всех уведомлений пользователя</w:t>
            </w:r>
          </w:p>
        </w:tc>
        <w:tc>
          <w:tcPr>
            <w:tcW w:w="2686" w:type="dxa"/>
            <w:tcBorders>
              <w:top w:val="double" w:sz="4" w:space="0" w:color="auto"/>
            </w:tcBorders>
          </w:tcPr>
          <w:p w14:paraId="218DB0D8" w14:textId="77777777" w:rsidR="00360735" w:rsidRPr="00360735" w:rsidRDefault="00360735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  <w:tr w:rsidR="00360735" w:rsidRPr="00360735" w14:paraId="759C2907" w14:textId="77777777" w:rsidTr="000E5364">
        <w:tc>
          <w:tcPr>
            <w:tcW w:w="3397" w:type="dxa"/>
          </w:tcPr>
          <w:p w14:paraId="7119DFA1" w14:textId="16F3D721" w:rsidR="00360735" w:rsidRPr="00360735" w:rsidRDefault="0090568B" w:rsidP="0090568B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Авторизоваться в приложении и </w:t>
            </w:r>
            <w:r>
              <w:rPr>
                <w:sz w:val="24"/>
                <w:szCs w:val="24"/>
              </w:rPr>
              <w:t>н</w:t>
            </w:r>
            <w:r w:rsidR="001E0597" w:rsidRPr="001E0597">
              <w:rPr>
                <w:sz w:val="24"/>
                <w:szCs w:val="24"/>
              </w:rPr>
              <w:t>ажать на кнопку «Чаты» в боковом меню</w:t>
            </w:r>
          </w:p>
        </w:tc>
        <w:tc>
          <w:tcPr>
            <w:tcW w:w="3261" w:type="dxa"/>
          </w:tcPr>
          <w:p w14:paraId="08A522CC" w14:textId="73CD929F" w:rsidR="00360735" w:rsidRPr="00360735" w:rsidRDefault="001E059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1E0597">
              <w:rPr>
                <w:sz w:val="24"/>
                <w:szCs w:val="24"/>
              </w:rPr>
              <w:t>Переход на страницу со списком доступных чатов (командных и персональных)</w:t>
            </w:r>
          </w:p>
        </w:tc>
        <w:tc>
          <w:tcPr>
            <w:tcW w:w="2686" w:type="dxa"/>
          </w:tcPr>
          <w:p w14:paraId="4234909A" w14:textId="77777777" w:rsidR="00360735" w:rsidRPr="00360735" w:rsidRDefault="00360735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  <w:tr w:rsidR="00360735" w:rsidRPr="00360735" w14:paraId="399C167A" w14:textId="77777777" w:rsidTr="000E5364">
        <w:tc>
          <w:tcPr>
            <w:tcW w:w="3397" w:type="dxa"/>
          </w:tcPr>
          <w:p w14:paraId="02DEDD85" w14:textId="5DE6A3E2" w:rsidR="00360735" w:rsidRPr="00360735" w:rsidRDefault="0090568B" w:rsidP="0090568B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Авторизоваться в приложении и </w:t>
            </w:r>
            <w:r>
              <w:rPr>
                <w:sz w:val="24"/>
                <w:szCs w:val="24"/>
              </w:rPr>
              <w:t>н</w:t>
            </w:r>
            <w:r w:rsidR="001E0597" w:rsidRPr="001E0597">
              <w:rPr>
                <w:sz w:val="24"/>
                <w:szCs w:val="24"/>
              </w:rPr>
              <w:t>ажать на карточку соревнования на главной странице</w:t>
            </w:r>
          </w:p>
        </w:tc>
        <w:tc>
          <w:tcPr>
            <w:tcW w:w="3261" w:type="dxa"/>
          </w:tcPr>
          <w:p w14:paraId="3AE4E10D" w14:textId="0D2C53E3" w:rsidR="00360735" w:rsidRPr="00360735" w:rsidRDefault="001E059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1E0597">
              <w:rPr>
                <w:sz w:val="24"/>
                <w:szCs w:val="24"/>
              </w:rPr>
              <w:t>Переход на страницу деталей выбранного соревнования с информацией и возможностью присоединения к команде</w:t>
            </w:r>
          </w:p>
        </w:tc>
        <w:tc>
          <w:tcPr>
            <w:tcW w:w="2686" w:type="dxa"/>
          </w:tcPr>
          <w:p w14:paraId="799A903B" w14:textId="77777777" w:rsidR="00360735" w:rsidRPr="00360735" w:rsidRDefault="00360735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  <w:tr w:rsidR="009822F7" w:rsidRPr="00360735" w14:paraId="6C98629F" w14:textId="77777777" w:rsidTr="000E5364">
        <w:tc>
          <w:tcPr>
            <w:tcW w:w="3397" w:type="dxa"/>
          </w:tcPr>
          <w:p w14:paraId="600398EC" w14:textId="79DA9109" w:rsidR="009822F7" w:rsidRPr="001E0597" w:rsidRDefault="0090568B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Авторизоваться в приложении и </w:t>
            </w:r>
            <w:r>
              <w:rPr>
                <w:sz w:val="24"/>
                <w:szCs w:val="24"/>
              </w:rPr>
              <w:t>в</w:t>
            </w:r>
            <w:r w:rsidR="009822F7" w:rsidRPr="009822F7">
              <w:rPr>
                <w:sz w:val="24"/>
                <w:szCs w:val="24"/>
              </w:rPr>
              <w:t xml:space="preserve">вести </w:t>
            </w:r>
            <w:r w:rsidR="009822F7" w:rsidRPr="0090568B">
              <w:rPr>
                <w:sz w:val="24"/>
                <w:szCs w:val="24"/>
              </w:rPr>
              <w:t>корректный код приглашения</w:t>
            </w:r>
            <w:r w:rsidR="009822F7" w:rsidRPr="009822F7">
              <w:rPr>
                <w:sz w:val="24"/>
                <w:szCs w:val="24"/>
              </w:rPr>
              <w:t xml:space="preserve"> в поле на странице соревнования, нажать «Присоединиться»</w:t>
            </w:r>
          </w:p>
        </w:tc>
        <w:tc>
          <w:tcPr>
            <w:tcW w:w="3261" w:type="dxa"/>
          </w:tcPr>
          <w:p w14:paraId="050E78F1" w14:textId="42DEF979" w:rsidR="009822F7" w:rsidRPr="001E0597" w:rsidRDefault="009822F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9822F7">
              <w:rPr>
                <w:sz w:val="24"/>
                <w:szCs w:val="24"/>
              </w:rPr>
              <w:t>Успешное присоединение к команде, автоматический переход на страницу команды</w:t>
            </w:r>
          </w:p>
        </w:tc>
        <w:tc>
          <w:tcPr>
            <w:tcW w:w="2686" w:type="dxa"/>
          </w:tcPr>
          <w:p w14:paraId="17427BE9" w14:textId="72281EBA" w:rsidR="009822F7" w:rsidRPr="00360735" w:rsidRDefault="009822F7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  <w:tr w:rsidR="009822F7" w:rsidRPr="00360735" w14:paraId="7F274F22" w14:textId="77777777" w:rsidTr="000E5364">
        <w:tc>
          <w:tcPr>
            <w:tcW w:w="3397" w:type="dxa"/>
          </w:tcPr>
          <w:p w14:paraId="1E9541F5" w14:textId="009EFED9" w:rsidR="009822F7" w:rsidRPr="001E0597" w:rsidRDefault="0090568B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Авторизоваться в приложении и </w:t>
            </w:r>
            <w:r>
              <w:rPr>
                <w:sz w:val="24"/>
                <w:szCs w:val="24"/>
              </w:rPr>
              <w:t>н</w:t>
            </w:r>
            <w:r w:rsidR="009822F7" w:rsidRPr="009822F7">
              <w:rPr>
                <w:sz w:val="24"/>
                <w:szCs w:val="24"/>
              </w:rPr>
              <w:t xml:space="preserve">ажать </w:t>
            </w:r>
            <w:r w:rsidR="009822F7" w:rsidRPr="0090568B">
              <w:rPr>
                <w:sz w:val="24"/>
                <w:szCs w:val="24"/>
              </w:rPr>
              <w:t>на кнопку «Выход» в боковом меню</w:t>
            </w:r>
          </w:p>
        </w:tc>
        <w:tc>
          <w:tcPr>
            <w:tcW w:w="3261" w:type="dxa"/>
          </w:tcPr>
          <w:p w14:paraId="5F10247A" w14:textId="6E7CEDCD" w:rsidR="009822F7" w:rsidRPr="001E0597" w:rsidRDefault="009822F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9822F7">
              <w:rPr>
                <w:sz w:val="24"/>
                <w:szCs w:val="24"/>
              </w:rPr>
              <w:t>Завершение сессии пользователя, переход на страницу авторизации, очистка токена аутентификации</w:t>
            </w:r>
          </w:p>
        </w:tc>
        <w:tc>
          <w:tcPr>
            <w:tcW w:w="2686" w:type="dxa"/>
          </w:tcPr>
          <w:p w14:paraId="0954394F" w14:textId="082FC8B3" w:rsidR="009822F7" w:rsidRPr="00360735" w:rsidRDefault="009822F7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341727A7" w14:textId="77777777" w:rsidR="00360735" w:rsidRPr="00360735" w:rsidRDefault="00360735" w:rsidP="00360735">
      <w:pPr>
        <w:spacing w:line="360" w:lineRule="auto"/>
        <w:ind w:firstLine="709"/>
      </w:pPr>
    </w:p>
    <w:p w14:paraId="775909A1" w14:textId="77777777" w:rsidR="00360735" w:rsidRPr="00360735" w:rsidRDefault="00360735" w:rsidP="00360735">
      <w:pPr>
        <w:spacing w:line="360" w:lineRule="auto"/>
        <w:ind w:firstLine="709"/>
      </w:pPr>
      <w:r w:rsidRPr="00360735">
        <w:t>По результатам тестирования можно сделать вывод, что разработанное приложение работает корректно и согласно ожиданиям.</w:t>
      </w:r>
    </w:p>
    <w:p w14:paraId="2DD36F22" w14:textId="77777777" w:rsidR="00360735" w:rsidRPr="00360735" w:rsidRDefault="00360735" w:rsidP="00360735">
      <w:pPr>
        <w:keepNext/>
        <w:keepLines/>
        <w:pageBreakBefore/>
        <w:numPr>
          <w:ilvl w:val="0"/>
          <w:numId w:val="1"/>
        </w:numPr>
        <w:spacing w:after="482" w:line="360" w:lineRule="auto"/>
        <w:outlineLvl w:val="0"/>
        <w:rPr>
          <w:rFonts w:eastAsiaTheme="majorEastAsia" w:cstheme="majorBidi"/>
          <w:b/>
          <w:sz w:val="32"/>
          <w:szCs w:val="40"/>
        </w:rPr>
      </w:pPr>
      <w:bookmarkStart w:id="4" w:name="_Toc214268630"/>
      <w:r w:rsidRPr="00360735">
        <w:rPr>
          <w:rFonts w:eastAsiaTheme="majorEastAsia" w:cstheme="majorBidi"/>
          <w:b/>
          <w:sz w:val="32"/>
          <w:szCs w:val="40"/>
        </w:rPr>
        <w:lastRenderedPageBreak/>
        <w:t>Инструкция по эксплуатации ПО</w:t>
      </w:r>
      <w:bookmarkEnd w:id="4"/>
    </w:p>
    <w:p w14:paraId="235B38C1" w14:textId="77777777" w:rsidR="00360735" w:rsidRPr="00360735" w:rsidRDefault="00360735" w:rsidP="00360735">
      <w:pPr>
        <w:keepNext/>
        <w:keepLines/>
        <w:numPr>
          <w:ilvl w:val="1"/>
          <w:numId w:val="1"/>
        </w:numPr>
        <w:spacing w:before="482" w:after="482" w:line="360" w:lineRule="auto"/>
        <w:outlineLvl w:val="1"/>
        <w:rPr>
          <w:rFonts w:eastAsiaTheme="majorEastAsia" w:cstheme="majorBidi"/>
          <w:b/>
          <w:szCs w:val="32"/>
        </w:rPr>
      </w:pPr>
      <w:bookmarkStart w:id="5" w:name="_Toc214268631"/>
      <w:r w:rsidRPr="00360735">
        <w:rPr>
          <w:rFonts w:eastAsiaTheme="majorEastAsia" w:cstheme="majorBidi"/>
          <w:b/>
          <w:szCs w:val="32"/>
        </w:rPr>
        <w:t>Установка программного обеспечения</w:t>
      </w:r>
      <w:bookmarkEnd w:id="5"/>
    </w:p>
    <w:p w14:paraId="7D9D0FF0" w14:textId="77777777" w:rsidR="00360735" w:rsidRPr="00360735" w:rsidRDefault="00360735" w:rsidP="00360735">
      <w:pPr>
        <w:spacing w:line="360" w:lineRule="auto"/>
        <w:ind w:firstLine="709"/>
      </w:pPr>
      <w:r w:rsidRPr="00360735">
        <w:t>Для функционирования системы на стороне сервера необходимы следующие программные и технические средства:</w:t>
      </w:r>
    </w:p>
    <w:p w14:paraId="0D796380" w14:textId="2A57902E" w:rsidR="00360735" w:rsidRPr="00360735" w:rsidRDefault="001457CD" w:rsidP="001457CD">
      <w:pPr>
        <w:pStyle w:val="a1"/>
      </w:pPr>
      <w:bookmarkStart w:id="6" w:name="_Hlk215694889"/>
      <w:r w:rsidRPr="001457CD">
        <w:t xml:space="preserve">ОС </w:t>
      </w:r>
      <w:r w:rsidRPr="001457CD">
        <w:rPr>
          <w:lang w:val="en-US"/>
        </w:rPr>
        <w:t>Ubuntu</w:t>
      </w:r>
      <w:r w:rsidRPr="001457CD">
        <w:t xml:space="preserve"> версии 24 и выше</w:t>
      </w:r>
      <w:r w:rsidR="00360735" w:rsidRPr="00360735">
        <w:t>;</w:t>
      </w:r>
    </w:p>
    <w:p w14:paraId="53F946BF" w14:textId="77777777" w:rsidR="001457CD" w:rsidRDefault="001457CD" w:rsidP="001457CD">
      <w:pPr>
        <w:pStyle w:val="a1"/>
      </w:pPr>
      <w:r w:rsidRPr="001457CD">
        <w:t xml:space="preserve">сервер БД: </w:t>
      </w:r>
      <w:r w:rsidRPr="001457CD">
        <w:rPr>
          <w:lang w:val="en-US"/>
        </w:rPr>
        <w:t>MySQL</w:t>
      </w:r>
      <w:r w:rsidRPr="001457CD">
        <w:t xml:space="preserve"> версии не ниже 8.0;</w:t>
      </w:r>
    </w:p>
    <w:p w14:paraId="03DC8A2A" w14:textId="59DBE36A" w:rsidR="001457CD" w:rsidRPr="001457CD" w:rsidRDefault="001457CD" w:rsidP="001457CD">
      <w:pPr>
        <w:pStyle w:val="a1"/>
      </w:pPr>
      <w:r w:rsidRPr="001457CD">
        <w:t>среда выполнения: .NET SDK версии не ниже 8.0;</w:t>
      </w:r>
    </w:p>
    <w:p w14:paraId="17EEAC3E" w14:textId="5FC77C32" w:rsidR="001457CD" w:rsidRPr="001457CD" w:rsidRDefault="001457CD" w:rsidP="001457CD">
      <w:pPr>
        <w:pStyle w:val="a1"/>
      </w:pPr>
      <w:r w:rsidRPr="001457CD">
        <w:rPr>
          <w:lang w:val="en-US"/>
        </w:rPr>
        <w:t>Docker</w:t>
      </w:r>
      <w:r w:rsidRPr="001457CD">
        <w:t xml:space="preserve"> версии 20.10</w:t>
      </w:r>
      <w:r>
        <w:t xml:space="preserve"> и выше</w:t>
      </w:r>
      <w:r w:rsidRPr="001457CD">
        <w:t xml:space="preserve"> и </w:t>
      </w:r>
      <w:r w:rsidRPr="001457CD">
        <w:rPr>
          <w:lang w:val="en-US"/>
        </w:rPr>
        <w:t>Docker</w:t>
      </w:r>
      <w:r w:rsidRPr="001457CD">
        <w:t xml:space="preserve"> </w:t>
      </w:r>
      <w:r w:rsidRPr="001457CD">
        <w:rPr>
          <w:lang w:val="en-US"/>
        </w:rPr>
        <w:t>Compose</w:t>
      </w:r>
      <w:r w:rsidRPr="001457CD">
        <w:t xml:space="preserve"> версии 2.0</w:t>
      </w:r>
      <w:r>
        <w:t xml:space="preserve"> и выше</w:t>
      </w:r>
      <w:r w:rsidRPr="001457CD">
        <w:t>;</w:t>
      </w:r>
    </w:p>
    <w:p w14:paraId="3A529280" w14:textId="77777777" w:rsidR="001457CD" w:rsidRPr="001457CD" w:rsidRDefault="001457CD" w:rsidP="001457CD">
      <w:pPr>
        <w:pStyle w:val="a1"/>
      </w:pPr>
      <w:r w:rsidRPr="001457CD">
        <w:t>процессор с частотой 2 ГГц и не менее 2 ядер;</w:t>
      </w:r>
    </w:p>
    <w:p w14:paraId="0CCB1963" w14:textId="6F2C6A07" w:rsidR="001457CD" w:rsidRPr="001457CD" w:rsidRDefault="001457CD" w:rsidP="001457CD">
      <w:pPr>
        <w:pStyle w:val="a1"/>
        <w:rPr>
          <w:lang w:val="en-US"/>
        </w:rPr>
      </w:pPr>
      <w:r>
        <w:t>свободная</w:t>
      </w:r>
      <w:r w:rsidRPr="001457CD">
        <w:rPr>
          <w:lang w:val="en-US"/>
        </w:rPr>
        <w:t xml:space="preserve"> </w:t>
      </w:r>
      <w:r>
        <w:t>оперативная</w:t>
      </w:r>
      <w:r w:rsidRPr="001457CD">
        <w:rPr>
          <w:lang w:val="en-US"/>
        </w:rPr>
        <w:t xml:space="preserve"> </w:t>
      </w:r>
      <w:r>
        <w:t>память</w:t>
      </w:r>
      <w:r w:rsidRPr="001457CD">
        <w:rPr>
          <w:lang w:val="en-US"/>
        </w:rPr>
        <w:t xml:space="preserve"> 4 ГБ;</w:t>
      </w:r>
    </w:p>
    <w:p w14:paraId="6699991E" w14:textId="77777777" w:rsidR="001457CD" w:rsidRPr="001457CD" w:rsidRDefault="001457CD" w:rsidP="001457CD">
      <w:pPr>
        <w:pStyle w:val="a1"/>
      </w:pPr>
      <w:r w:rsidRPr="001457CD">
        <w:t>минимальный объем дискового пространства 20 ГБ.</w:t>
      </w:r>
    </w:p>
    <w:bookmarkEnd w:id="6"/>
    <w:p w14:paraId="36BDAF8F" w14:textId="77777777" w:rsidR="00360735" w:rsidRPr="00360735" w:rsidRDefault="00360735" w:rsidP="00360735">
      <w:pPr>
        <w:spacing w:line="360" w:lineRule="auto"/>
        <w:ind w:firstLine="709"/>
      </w:pPr>
      <w:r w:rsidRPr="00360735">
        <w:t>Для функционирования приложения необходимы следующие программные и технические средства:</w:t>
      </w:r>
    </w:p>
    <w:p w14:paraId="2604E0C9" w14:textId="38EDD62E" w:rsidR="00360735" w:rsidRPr="00246F1A" w:rsidRDefault="001457CD" w:rsidP="001457CD">
      <w:pPr>
        <w:pStyle w:val="a1"/>
      </w:pPr>
      <w:r w:rsidRPr="00246F1A">
        <w:t xml:space="preserve">ОС </w:t>
      </w:r>
      <w:r w:rsidRPr="001457CD">
        <w:rPr>
          <w:lang w:val="en-US"/>
        </w:rPr>
        <w:t>Windows</w:t>
      </w:r>
      <w:r w:rsidRPr="00246F1A">
        <w:t xml:space="preserve"> 10 версии 1809 или новее, </w:t>
      </w:r>
      <w:r w:rsidRPr="001457CD">
        <w:rPr>
          <w:lang w:val="en-US"/>
        </w:rPr>
        <w:t>Windows</w:t>
      </w:r>
      <w:r w:rsidRPr="00246F1A">
        <w:t xml:space="preserve"> 11;</w:t>
      </w:r>
    </w:p>
    <w:p w14:paraId="417E1AEA" w14:textId="11A8B9EB" w:rsidR="001457CD" w:rsidRPr="00360735" w:rsidRDefault="001457CD" w:rsidP="001457CD">
      <w:pPr>
        <w:pStyle w:val="a1"/>
      </w:pPr>
      <w:r w:rsidRPr="001457CD">
        <w:t xml:space="preserve">среда выполнения: .NET 8.0 </w:t>
      </w:r>
      <w:proofErr w:type="spellStart"/>
      <w:r w:rsidRPr="001457CD">
        <w:t>Desktop</w:t>
      </w:r>
      <w:proofErr w:type="spellEnd"/>
      <w:r w:rsidRPr="001457CD">
        <w:t xml:space="preserve"> </w:t>
      </w:r>
      <w:proofErr w:type="spellStart"/>
      <w:r w:rsidRPr="001457CD">
        <w:t>Runtime</w:t>
      </w:r>
      <w:proofErr w:type="spellEnd"/>
      <w:r w:rsidRPr="001457CD">
        <w:t>;</w:t>
      </w:r>
    </w:p>
    <w:p w14:paraId="24303EB6" w14:textId="10F131D5" w:rsidR="00360735" w:rsidRPr="00360735" w:rsidRDefault="00360735" w:rsidP="001457CD">
      <w:pPr>
        <w:pStyle w:val="a1"/>
      </w:pPr>
      <w:r w:rsidRPr="00360735">
        <w:t>процессор с частотой 1 ГГц</w:t>
      </w:r>
      <w:r w:rsidR="001457CD" w:rsidRPr="001457CD">
        <w:t xml:space="preserve"> или выше</w:t>
      </w:r>
      <w:r w:rsidRPr="00360735">
        <w:t>;</w:t>
      </w:r>
    </w:p>
    <w:p w14:paraId="69E28EBA" w14:textId="3EBF3DDD" w:rsidR="00360735" w:rsidRPr="00360735" w:rsidRDefault="001457CD" w:rsidP="001457CD">
      <w:pPr>
        <w:pStyle w:val="a1"/>
        <w:rPr>
          <w:lang w:val="en-US"/>
        </w:rPr>
      </w:pPr>
      <w:r>
        <w:t>свободная</w:t>
      </w:r>
      <w:r w:rsidRPr="001457CD">
        <w:t xml:space="preserve"> оперативная память</w:t>
      </w:r>
      <w:r w:rsidR="00360735" w:rsidRPr="00360735">
        <w:rPr>
          <w:lang w:val="en-US"/>
        </w:rPr>
        <w:t xml:space="preserve"> 2 ГБ;</w:t>
      </w:r>
    </w:p>
    <w:p w14:paraId="338A61C5" w14:textId="5E955408" w:rsidR="00360735" w:rsidRPr="00360735" w:rsidRDefault="00360735" w:rsidP="001457CD">
      <w:pPr>
        <w:pStyle w:val="a1"/>
      </w:pPr>
      <w:r w:rsidRPr="00360735">
        <w:t xml:space="preserve">доступное место </w:t>
      </w:r>
      <w:r w:rsidR="001457CD">
        <w:t>на диске</w:t>
      </w:r>
      <w:r w:rsidRPr="00360735">
        <w:t>– не менее 500 МБ;</w:t>
      </w:r>
    </w:p>
    <w:p w14:paraId="5ED58121" w14:textId="070ED223" w:rsidR="00360735" w:rsidRDefault="00360735" w:rsidP="001457CD">
      <w:pPr>
        <w:pStyle w:val="a1"/>
      </w:pPr>
      <w:r w:rsidRPr="00360735">
        <w:t>стабильное подключение к сети Интернет.</w:t>
      </w:r>
    </w:p>
    <w:p w14:paraId="4D9E1C6A" w14:textId="77777777" w:rsidR="00862FC2" w:rsidRDefault="00862FC2" w:rsidP="00862FC2">
      <w:pPr>
        <w:pStyle w:val="a1"/>
        <w:numPr>
          <w:ilvl w:val="0"/>
          <w:numId w:val="0"/>
        </w:numPr>
        <w:ind w:firstLine="709"/>
      </w:pPr>
      <w:r>
        <w:t>Для установки серверной части необходимо выполнить следующую последовательность действий:</w:t>
      </w:r>
    </w:p>
    <w:p w14:paraId="45B4F190" w14:textId="39640FE8" w:rsidR="00862FC2" w:rsidRDefault="00862FC2" w:rsidP="005C6808">
      <w:pPr>
        <w:pStyle w:val="a"/>
        <w:tabs>
          <w:tab w:val="clear" w:pos="992"/>
          <w:tab w:val="num" w:pos="1134"/>
        </w:tabs>
      </w:pPr>
      <w:r>
        <w:t>поместить файлы проекта на сервер</w:t>
      </w:r>
      <w:r w:rsidRPr="00E0137E">
        <w:t>;</w:t>
      </w:r>
    </w:p>
    <w:p w14:paraId="60604D2E" w14:textId="775F04F6" w:rsidR="00862FC2" w:rsidRDefault="00862FC2" w:rsidP="005C6808">
      <w:pPr>
        <w:pStyle w:val="a"/>
        <w:tabs>
          <w:tab w:val="clear" w:pos="992"/>
          <w:tab w:val="num" w:pos="1134"/>
        </w:tabs>
      </w:pPr>
      <w:r>
        <w:t xml:space="preserve">задать значения переменных окружения </w:t>
      </w:r>
      <w:r w:rsidR="005C6808">
        <w:t xml:space="preserve">в </w:t>
      </w:r>
      <w:proofErr w:type="gramStart"/>
      <w:r w:rsidR="005C6808">
        <w:t>файл</w:t>
      </w:r>
      <w:r w:rsidR="005C6808">
        <w:t>е</w:t>
      </w:r>
      <w:r w:rsidR="005C6808">
        <w:t xml:space="preserve"> .</w:t>
      </w:r>
      <w:proofErr w:type="spellStart"/>
      <w:r w:rsidR="005C6808">
        <w:t>env</w:t>
      </w:r>
      <w:proofErr w:type="spellEnd"/>
      <w:proofErr w:type="gramEnd"/>
      <w:r w:rsidR="005C6808" w:rsidRPr="00CF3017">
        <w:t xml:space="preserve"> </w:t>
      </w:r>
      <w:r>
        <w:t>(листинг 8)</w:t>
      </w:r>
      <w:r w:rsidRPr="00E0137E">
        <w:t>;</w:t>
      </w:r>
    </w:p>
    <w:p w14:paraId="5EA04E9F" w14:textId="041979BF" w:rsidR="00862FC2" w:rsidRPr="00360735" w:rsidRDefault="00862FC2" w:rsidP="005C6808">
      <w:pPr>
        <w:pStyle w:val="a"/>
        <w:tabs>
          <w:tab w:val="clear" w:pos="992"/>
          <w:tab w:val="num" w:pos="1134"/>
        </w:tabs>
      </w:pPr>
      <w:r>
        <w:t xml:space="preserve">в корневой папке проекта через терминал выполнить команду </w:t>
      </w:r>
      <w:proofErr w:type="spellStart"/>
      <w:r w:rsidRPr="00862FC2">
        <w:rPr>
          <w:lang w:val="en-US"/>
        </w:rPr>
        <w:t>docker</w:t>
      </w:r>
      <w:proofErr w:type="spellEnd"/>
      <w:r w:rsidRPr="009951BE">
        <w:t xml:space="preserve"> </w:t>
      </w:r>
      <w:r w:rsidRPr="00862FC2">
        <w:rPr>
          <w:lang w:val="en-US"/>
        </w:rPr>
        <w:t>compose</w:t>
      </w:r>
      <w:r w:rsidRPr="009951BE">
        <w:t xml:space="preserve"> </w:t>
      </w:r>
      <w:r w:rsidRPr="00862FC2">
        <w:rPr>
          <w:lang w:val="en-US"/>
        </w:rPr>
        <w:t>up</w:t>
      </w:r>
      <w:r w:rsidRPr="009951BE">
        <w:t xml:space="preserve"> -</w:t>
      </w:r>
      <w:r w:rsidRPr="00862FC2">
        <w:rPr>
          <w:lang w:val="en-US"/>
        </w:rPr>
        <w:t>d</w:t>
      </w:r>
      <w:r w:rsidRPr="00654E0C">
        <w:t>.</w:t>
      </w:r>
      <w:bookmarkStart w:id="7" w:name="_GoBack"/>
      <w:bookmarkEnd w:id="7"/>
    </w:p>
    <w:p w14:paraId="12F49D4B" w14:textId="21C5B011" w:rsidR="00360735" w:rsidRPr="00360735" w:rsidRDefault="00360735" w:rsidP="00360735">
      <w:pPr>
        <w:keepNext/>
        <w:keepLines/>
        <w:numPr>
          <w:ilvl w:val="1"/>
          <w:numId w:val="1"/>
        </w:numPr>
        <w:spacing w:before="482" w:after="482" w:line="360" w:lineRule="auto"/>
        <w:outlineLvl w:val="1"/>
        <w:rPr>
          <w:rFonts w:eastAsiaTheme="majorEastAsia" w:cstheme="majorBidi"/>
          <w:b/>
          <w:szCs w:val="32"/>
        </w:rPr>
      </w:pPr>
      <w:bookmarkStart w:id="8" w:name="_Toc214268632"/>
      <w:r w:rsidRPr="00360735">
        <w:rPr>
          <w:rFonts w:eastAsiaTheme="majorEastAsia" w:cstheme="majorBidi"/>
          <w:b/>
          <w:szCs w:val="32"/>
        </w:rPr>
        <w:lastRenderedPageBreak/>
        <w:t>Инструкция по работе</w:t>
      </w:r>
      <w:bookmarkEnd w:id="8"/>
    </w:p>
    <w:p w14:paraId="6456A697" w14:textId="15D66E7A" w:rsidR="00246F1A" w:rsidRDefault="00246F1A" w:rsidP="00246F1A">
      <w:pPr>
        <w:pStyle w:val="a3"/>
      </w:pPr>
      <w:r>
        <w:t xml:space="preserve">При запуске приложения пользователь </w:t>
      </w:r>
      <w:r w:rsidR="002240FD">
        <w:t>перенаправляется</w:t>
      </w:r>
      <w:r>
        <w:t xml:space="preserve"> на страницу авторизации, где ему необходимо ввести учетные данные для входа в систему. Страница авторизации представлена на рисунке </w:t>
      </w:r>
      <w:r w:rsidR="00F31392">
        <w:t>8</w:t>
      </w:r>
      <w:r>
        <w:t>. После авторизации у пользователя определяется роль в системе: организатор,</w:t>
      </w:r>
      <w:r w:rsidR="00B92ABE">
        <w:t xml:space="preserve"> пользователь без команды,</w:t>
      </w:r>
      <w:r>
        <w:t xml:space="preserve"> участник, капитан команды. В зависимости от роли пользователь имеет разные права на определенные функции.</w:t>
      </w:r>
    </w:p>
    <w:p w14:paraId="6B41D1FC" w14:textId="20B715E4" w:rsidR="00246F1A" w:rsidRPr="00702B21" w:rsidRDefault="00E76E0B" w:rsidP="00246F1A">
      <w:pPr>
        <w:pStyle w:val="afd"/>
        <w:rPr>
          <w:lang w:val="en-US"/>
        </w:rPr>
      </w:pPr>
      <w:r>
        <w:rPr>
          <w:lang w:eastAsia="ru-RU"/>
        </w:rPr>
        <w:pict w14:anchorId="6F041552">
          <v:shape id="_x0000_i1029" type="#_x0000_t75" style="width:307.5pt;height:218.25pt">
            <v:imagedata r:id="rId15" o:title="123"/>
          </v:shape>
        </w:pict>
      </w:r>
    </w:p>
    <w:p w14:paraId="5721964C" w14:textId="5639D66F" w:rsidR="00246F1A" w:rsidRPr="000E5364" w:rsidRDefault="00246F1A" w:rsidP="00246F1A">
      <w:pPr>
        <w:pStyle w:val="afe"/>
        <w:rPr>
          <w:lang w:val="en-US"/>
        </w:rPr>
      </w:pPr>
      <w:r>
        <w:t>Рисунок</w:t>
      </w:r>
      <w:r w:rsidRPr="000E5364">
        <w:rPr>
          <w:lang w:val="en-US"/>
        </w:rPr>
        <w:t xml:space="preserve"> </w:t>
      </w:r>
      <w:r w:rsidR="00F31392" w:rsidRPr="000E5364">
        <w:rPr>
          <w:lang w:val="en-US"/>
        </w:rPr>
        <w:t>8</w:t>
      </w:r>
      <w:r w:rsidRPr="000E5364">
        <w:rPr>
          <w:lang w:val="en-US"/>
        </w:rPr>
        <w:t xml:space="preserve"> – </w:t>
      </w:r>
      <w:r w:rsidR="009F7DD3" w:rsidRPr="009F7DD3">
        <w:rPr>
          <w:lang w:val="en-US"/>
        </w:rPr>
        <w:t>Hackathon</w:t>
      </w:r>
      <w:r w:rsidR="009F7DD3" w:rsidRPr="000E5364">
        <w:rPr>
          <w:lang w:val="en-US"/>
        </w:rPr>
        <w:t xml:space="preserve"> </w:t>
      </w:r>
      <w:r w:rsidR="009F7DD3" w:rsidRPr="009F7DD3">
        <w:rPr>
          <w:lang w:val="en-US"/>
        </w:rPr>
        <w:t>Coordinator</w:t>
      </w:r>
      <w:r w:rsidRPr="000E5364">
        <w:rPr>
          <w:lang w:val="en-US"/>
        </w:rPr>
        <w:t xml:space="preserve">. </w:t>
      </w:r>
      <w:r>
        <w:t>Вид</w:t>
      </w:r>
      <w:r w:rsidRPr="000E5364">
        <w:rPr>
          <w:lang w:val="en-US"/>
        </w:rPr>
        <w:t xml:space="preserve"> </w:t>
      </w:r>
      <w:r>
        <w:t>страницы</w:t>
      </w:r>
      <w:r w:rsidRPr="000E5364">
        <w:rPr>
          <w:lang w:val="en-US"/>
        </w:rPr>
        <w:t xml:space="preserve"> </w:t>
      </w:r>
      <w:r>
        <w:t>авторизации</w:t>
      </w:r>
    </w:p>
    <w:p w14:paraId="3E8FD539" w14:textId="7277AB74" w:rsidR="00246F1A" w:rsidRDefault="00D8612F" w:rsidP="00246F1A">
      <w:pPr>
        <w:pStyle w:val="a3"/>
      </w:pPr>
      <w:r w:rsidRPr="00D8612F">
        <w:t>После успешной авторизации система направляет пользователя на стр</w:t>
      </w:r>
      <w:r w:rsidR="004E45DC">
        <w:t>аницу в зависимости от его роли.</w:t>
      </w:r>
      <w:r w:rsidR="00BE5AFF">
        <w:t xml:space="preserve"> </w:t>
      </w:r>
      <w:r w:rsidR="004E5D54">
        <w:t>О</w:t>
      </w:r>
      <w:r w:rsidR="00BE5AFF">
        <w:t xml:space="preserve">рганизатор </w:t>
      </w:r>
      <w:r w:rsidR="004E5D54">
        <w:t xml:space="preserve">и пользователь без команды </w:t>
      </w:r>
      <w:r>
        <w:t>перенаправляются</w:t>
      </w:r>
      <w:r w:rsidR="004E5D54">
        <w:t xml:space="preserve"> на страницу соревнований</w:t>
      </w:r>
      <w:r w:rsidR="00A3622A">
        <w:t xml:space="preserve"> (рисунок </w:t>
      </w:r>
      <w:r w:rsidR="00F84E88">
        <w:t>9</w:t>
      </w:r>
      <w:r w:rsidR="00A3622A">
        <w:t>)</w:t>
      </w:r>
      <w:r w:rsidR="004E45DC">
        <w:t>, п</w:t>
      </w:r>
      <w:r w:rsidR="00845F6C">
        <w:t xml:space="preserve">ользователь с ролью участник или капитан команды </w:t>
      </w:r>
      <w:r w:rsidR="004E45DC">
        <w:t xml:space="preserve">– </w:t>
      </w:r>
      <w:r w:rsidR="00845F6C">
        <w:t>на страницу</w:t>
      </w:r>
      <w:r w:rsidR="00FC1FB4">
        <w:t xml:space="preserve"> </w:t>
      </w:r>
      <w:r w:rsidR="00845F6C">
        <w:t>команды</w:t>
      </w:r>
      <w:r w:rsidR="00227FB3">
        <w:t xml:space="preserve"> (рисунок </w:t>
      </w:r>
      <w:r w:rsidR="00E76E0B">
        <w:t>10</w:t>
      </w:r>
      <w:r w:rsidR="00227FB3">
        <w:t>).</w:t>
      </w:r>
    </w:p>
    <w:p w14:paraId="2814F32A" w14:textId="27C2AE4A" w:rsidR="004E45DC" w:rsidRDefault="004E45DC" w:rsidP="004E45DC">
      <w:pPr>
        <w:pStyle w:val="afd"/>
      </w:pPr>
      <w:r>
        <w:rPr>
          <w:lang w:eastAsia="ru-RU"/>
        </w:rPr>
        <w:lastRenderedPageBreak/>
        <w:drawing>
          <wp:inline distT="0" distB="0" distL="0" distR="0" wp14:anchorId="1E6AD155" wp14:editId="185C3743">
            <wp:extent cx="5533902" cy="3256284"/>
            <wp:effectExtent l="0" t="0" r="0" b="1270"/>
            <wp:docPr id="5491977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361" cy="327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8C04" w14:textId="77777777" w:rsidR="004E45DC" w:rsidRPr="00702B21" w:rsidRDefault="004E45DC" w:rsidP="004E45DC">
      <w:pPr>
        <w:pStyle w:val="afe"/>
      </w:pPr>
      <w:r>
        <w:t xml:space="preserve">Рисунок 9 – </w:t>
      </w:r>
      <w:proofErr w:type="spellStart"/>
      <w:r w:rsidRPr="009F7DD3">
        <w:t>HackathonCoordinator</w:t>
      </w:r>
      <w:proofErr w:type="spellEnd"/>
      <w:r w:rsidRPr="00702B21">
        <w:t xml:space="preserve">. </w:t>
      </w:r>
      <w:r>
        <w:t>Вид страницы соревнований</w:t>
      </w:r>
    </w:p>
    <w:p w14:paraId="39F0C481" w14:textId="7B366A8C" w:rsidR="00FC1FB4" w:rsidRDefault="00367470" w:rsidP="00246F1A">
      <w:pPr>
        <w:pStyle w:val="a3"/>
      </w:pPr>
      <w:r>
        <w:t xml:space="preserve">На странице соревнований </w:t>
      </w:r>
      <w:r w:rsidR="00BC7FB1">
        <w:t>можно перейти к деталям конкретного соревнования, нажав по нему в списке соревнований</w:t>
      </w:r>
      <w:r w:rsidR="009D3D04">
        <w:t xml:space="preserve"> (рисунок </w:t>
      </w:r>
      <w:r w:rsidR="00E76E0B">
        <w:t>11</w:t>
      </w:r>
      <w:r w:rsidR="009D3D04">
        <w:t>)</w:t>
      </w:r>
      <w:r w:rsidR="00BC7FB1">
        <w:t>. Спи</w:t>
      </w:r>
      <w:r w:rsidR="005A1153">
        <w:t>сок соревнований можно фильтровать по статусу: планируется, активно, завершено. Организатор имеет возможность создавать записи о новых соревно</w:t>
      </w:r>
      <w:r w:rsidR="00493B32">
        <w:t>ваниях и редактировать записи о существующих.</w:t>
      </w:r>
      <w:r w:rsidR="00C31B22">
        <w:t xml:space="preserve"> </w:t>
      </w:r>
      <w:r w:rsidR="000F3024">
        <w:t xml:space="preserve">Также организатор имеет возможность экспортировать </w:t>
      </w:r>
      <w:r w:rsidR="002F1D2F">
        <w:t>полную информацию</w:t>
      </w:r>
      <w:r w:rsidR="000F3024">
        <w:t xml:space="preserve"> о соревновани</w:t>
      </w:r>
      <w:r w:rsidR="002F1D2F">
        <w:t>и</w:t>
      </w:r>
      <w:r w:rsidR="000F3024">
        <w:t xml:space="preserve"> </w:t>
      </w:r>
      <w:r w:rsidR="002F1D2F">
        <w:t>и всех командах внутри соревнования</w:t>
      </w:r>
      <w:r w:rsidR="00767012">
        <w:t xml:space="preserve"> в виде </w:t>
      </w:r>
      <w:r w:rsidR="00B77352">
        <w:rPr>
          <w:lang w:val="en-US"/>
        </w:rPr>
        <w:t>Excel</w:t>
      </w:r>
      <w:r w:rsidR="00B77352" w:rsidRPr="00B77352">
        <w:t xml:space="preserve"> </w:t>
      </w:r>
      <w:r w:rsidR="00B77352">
        <w:t xml:space="preserve">таблиц в формате </w:t>
      </w:r>
      <w:r w:rsidR="00B77352">
        <w:rPr>
          <w:lang w:val="en-US"/>
        </w:rPr>
        <w:t>xlsx</w:t>
      </w:r>
      <w:r w:rsidR="00B77352">
        <w:t>.</w:t>
      </w:r>
    </w:p>
    <w:p w14:paraId="4F7D05AA" w14:textId="37A4E8FA" w:rsidR="00B77352" w:rsidRPr="00B77352" w:rsidRDefault="00B77352" w:rsidP="00246F1A">
      <w:pPr>
        <w:pStyle w:val="a3"/>
      </w:pPr>
      <w:r>
        <w:t xml:space="preserve">В </w:t>
      </w:r>
      <w:r w:rsidR="00B20735">
        <w:t xml:space="preserve">приложении реализовано боковое меню для навигации к </w:t>
      </w:r>
      <w:r w:rsidR="00C26DC4">
        <w:t xml:space="preserve">таким страницам, как профиль пользователя, страница чатов, страница уведомлений, </w:t>
      </w:r>
      <w:r w:rsidR="003C71C8">
        <w:t>страница управления пользователями (только для организаторов).</w:t>
      </w:r>
      <w:r w:rsidR="00B256ED">
        <w:t xml:space="preserve"> Также на боковом меню расположена кнопка смены цветовой темы приложения.</w:t>
      </w:r>
    </w:p>
    <w:p w14:paraId="5A7DEB8E" w14:textId="3A3BE6AE" w:rsidR="00246F1A" w:rsidRDefault="00E76E0B" w:rsidP="00246F1A">
      <w:pPr>
        <w:pStyle w:val="afd"/>
        <w:rPr>
          <w:lang w:val="en-US"/>
        </w:rPr>
      </w:pPr>
      <w:r>
        <w:rPr>
          <w:lang w:eastAsia="ru-RU"/>
        </w:rPr>
        <w:lastRenderedPageBreak/>
        <w:drawing>
          <wp:inline distT="0" distB="0" distL="0" distR="0" wp14:anchorId="11C4CBAD" wp14:editId="45C65FEC">
            <wp:extent cx="5929630" cy="4516755"/>
            <wp:effectExtent l="0" t="0" r="0" b="0"/>
            <wp:docPr id="8211470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D15B2" w14:textId="359363E7" w:rsidR="00E76E0B" w:rsidRPr="00D312B9" w:rsidRDefault="00E76E0B" w:rsidP="00E76E0B">
      <w:pPr>
        <w:pStyle w:val="afe"/>
      </w:pPr>
      <w:r>
        <w:t>Рисунок</w:t>
      </w:r>
      <w:r w:rsidRPr="00D45686">
        <w:t xml:space="preserve"> </w:t>
      </w:r>
      <w:r>
        <w:t>1</w:t>
      </w:r>
      <w:r>
        <w:t>0</w:t>
      </w:r>
      <w:r w:rsidRPr="00D45686">
        <w:t xml:space="preserve"> – </w:t>
      </w:r>
      <w:proofErr w:type="spellStart"/>
      <w:r w:rsidRPr="00703A2A">
        <w:t>HackathonCoordinator</w:t>
      </w:r>
      <w:proofErr w:type="spellEnd"/>
      <w:r w:rsidRPr="00D45686">
        <w:t xml:space="preserve">. </w:t>
      </w:r>
      <w:r>
        <w:t>Вид</w:t>
      </w:r>
      <w:r w:rsidRPr="00D45686">
        <w:t xml:space="preserve"> </w:t>
      </w:r>
      <w:r>
        <w:t>страницы команды</w:t>
      </w:r>
    </w:p>
    <w:p w14:paraId="3AA8DA49" w14:textId="0C686121" w:rsidR="00246F1A" w:rsidRDefault="00606137" w:rsidP="00762C31">
      <w:pPr>
        <w:pStyle w:val="afd"/>
      </w:pPr>
      <w:r w:rsidRPr="00762C31">
        <w:rPr>
          <w:lang w:eastAsia="ru-RU"/>
        </w:rPr>
        <w:lastRenderedPageBreak/>
        <w:drawing>
          <wp:inline distT="0" distB="0" distL="0" distR="0" wp14:anchorId="1F6D971E" wp14:editId="611957C1">
            <wp:extent cx="5882765" cy="3463637"/>
            <wp:effectExtent l="0" t="0" r="3810" b="3810"/>
            <wp:docPr id="14070913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228" cy="346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AFB9B" w14:textId="615B0154" w:rsidR="00246F1A" w:rsidRPr="00E47BC5" w:rsidRDefault="00246F1A" w:rsidP="00246F1A">
      <w:pPr>
        <w:pStyle w:val="afe"/>
      </w:pPr>
      <w:r>
        <w:t>Рисунок</w:t>
      </w:r>
      <w:r w:rsidRPr="00D45686">
        <w:t xml:space="preserve"> </w:t>
      </w:r>
      <w:r w:rsidR="00E76E0B">
        <w:t>11</w:t>
      </w:r>
      <w:r w:rsidRPr="00D45686">
        <w:t xml:space="preserve"> –</w:t>
      </w:r>
      <w:r w:rsidR="009F7DD3">
        <w:t xml:space="preserve"> </w:t>
      </w:r>
      <w:proofErr w:type="spellStart"/>
      <w:r w:rsidR="009F7DD3" w:rsidRPr="009F7DD3">
        <w:t>HackathonCoordinator</w:t>
      </w:r>
      <w:proofErr w:type="spellEnd"/>
      <w:r w:rsidRPr="00D45686">
        <w:t xml:space="preserve">. </w:t>
      </w:r>
      <w:r>
        <w:t>Вид</w:t>
      </w:r>
      <w:r w:rsidRPr="00E47BC5">
        <w:t xml:space="preserve"> </w:t>
      </w:r>
      <w:r>
        <w:t xml:space="preserve">страницы </w:t>
      </w:r>
      <w:r w:rsidR="009F7DD3">
        <w:t>деталей соревнования</w:t>
      </w:r>
    </w:p>
    <w:p w14:paraId="56BDDCC4" w14:textId="77777777" w:rsidR="0002312D" w:rsidRDefault="00762C31" w:rsidP="0002312D">
      <w:pPr>
        <w:pStyle w:val="a3"/>
      </w:pPr>
      <w:r w:rsidRPr="00762C31">
        <w:t xml:space="preserve">На странице команды есть информация о всей информации команды: </w:t>
      </w:r>
      <w:r w:rsidR="002169FA">
        <w:t>код</w:t>
      </w:r>
      <w:r w:rsidR="00D63C7F">
        <w:t xml:space="preserve"> </w:t>
      </w:r>
      <w:r w:rsidR="002169FA">
        <w:t xml:space="preserve">приглашения, </w:t>
      </w:r>
      <w:r w:rsidRPr="00762C31">
        <w:t xml:space="preserve">список участников, ссылка на </w:t>
      </w:r>
      <w:proofErr w:type="spellStart"/>
      <w:r w:rsidRPr="00762C31">
        <w:t>GitHub</w:t>
      </w:r>
      <w:proofErr w:type="spellEnd"/>
      <w:r w:rsidRPr="00762C31">
        <w:t xml:space="preserve"> </w:t>
      </w:r>
      <w:proofErr w:type="spellStart"/>
      <w:r w:rsidRPr="00762C31">
        <w:t>репозиторий</w:t>
      </w:r>
      <w:proofErr w:type="spellEnd"/>
      <w:r w:rsidRPr="00762C31">
        <w:t xml:space="preserve"> команды, </w:t>
      </w:r>
      <w:r w:rsidR="00F519C0">
        <w:t>список</w:t>
      </w:r>
      <w:r w:rsidR="00947664">
        <w:t xml:space="preserve"> задач команды</w:t>
      </w:r>
      <w:r w:rsidR="00D87E4C">
        <w:t>.</w:t>
      </w:r>
      <w:r w:rsidR="00600E1D">
        <w:t xml:space="preserve"> </w:t>
      </w:r>
      <w:r w:rsidR="004D4093">
        <w:t xml:space="preserve">Также на странице есть кнопка </w:t>
      </w:r>
      <w:r w:rsidR="005B61CA">
        <w:t>для перехода на страницу чата</w:t>
      </w:r>
      <w:r w:rsidR="004D4093">
        <w:t xml:space="preserve"> команды</w:t>
      </w:r>
      <w:r w:rsidR="005B61CA">
        <w:t xml:space="preserve"> (</w:t>
      </w:r>
      <w:r w:rsidR="00542FB9">
        <w:t xml:space="preserve">рисунок </w:t>
      </w:r>
      <w:r w:rsidR="00DF7E82">
        <w:t>1</w:t>
      </w:r>
      <w:r w:rsidR="002B799A">
        <w:t>3</w:t>
      </w:r>
      <w:r w:rsidR="00DF7E82">
        <w:t>)</w:t>
      </w:r>
      <w:r w:rsidR="004D4093">
        <w:t xml:space="preserve"> и кнопка </w:t>
      </w:r>
      <w:r w:rsidR="002169FA">
        <w:t>для выхода из команды.</w:t>
      </w:r>
    </w:p>
    <w:p w14:paraId="4E6ADA32" w14:textId="01D20ADE" w:rsidR="0002312D" w:rsidRDefault="008F1F53" w:rsidP="0002312D">
      <w:pPr>
        <w:pStyle w:val="a3"/>
      </w:pPr>
      <w:r>
        <w:t xml:space="preserve">Капитан имеет возможность </w:t>
      </w:r>
      <w:r w:rsidR="00E46D08">
        <w:t xml:space="preserve">создавать и </w:t>
      </w:r>
      <w:r w:rsidR="00D63C7F">
        <w:t xml:space="preserve">редактировать </w:t>
      </w:r>
      <w:r w:rsidR="00E46D08">
        <w:t>записи</w:t>
      </w:r>
      <w:r w:rsidR="00D63C7F">
        <w:t xml:space="preserve"> о задачах,</w:t>
      </w:r>
      <w:r w:rsidR="007E3C5F">
        <w:t xml:space="preserve"> назначать задачи пользователям</w:t>
      </w:r>
      <w:r w:rsidR="0002312D">
        <w:t>, передать права капитана другому участнику,</w:t>
      </w:r>
      <w:r w:rsidR="0002312D" w:rsidRPr="0002312D">
        <w:t xml:space="preserve"> а также управлять интеграцией с </w:t>
      </w:r>
      <w:proofErr w:type="spellStart"/>
      <w:r w:rsidR="0002312D" w:rsidRPr="0002312D">
        <w:t>GitHub</w:t>
      </w:r>
      <w:proofErr w:type="spellEnd"/>
      <w:r w:rsidR="0002312D" w:rsidRPr="0002312D">
        <w:t xml:space="preserve">: подключать </w:t>
      </w:r>
      <w:proofErr w:type="spellStart"/>
      <w:r w:rsidR="0002312D" w:rsidRPr="0002312D">
        <w:t>репозиторий</w:t>
      </w:r>
      <w:proofErr w:type="spellEnd"/>
      <w:r w:rsidR="0002312D" w:rsidRPr="0002312D">
        <w:t xml:space="preserve"> команды и создавать соответству</w:t>
      </w:r>
      <w:r w:rsidR="0002312D">
        <w:t xml:space="preserve">ющие задаче ветки в </w:t>
      </w:r>
      <w:proofErr w:type="spellStart"/>
      <w:r w:rsidR="0002312D">
        <w:t>репозитории</w:t>
      </w:r>
      <w:proofErr w:type="spellEnd"/>
      <w:r w:rsidR="0002312D">
        <w:t>.</w:t>
      </w:r>
    </w:p>
    <w:p w14:paraId="275DC315" w14:textId="60C8E3E2" w:rsidR="0002312D" w:rsidRDefault="0002312D" w:rsidP="0002312D">
      <w:pPr>
        <w:pStyle w:val="a3"/>
      </w:pPr>
      <w:r>
        <w:t>Организатор может выгонять участников из команды и назначать капитана команды.</w:t>
      </w:r>
    </w:p>
    <w:p w14:paraId="15DB4100" w14:textId="54AA907C" w:rsidR="0002312D" w:rsidRPr="00862FC2" w:rsidRDefault="0002312D" w:rsidP="0002312D">
      <w:pPr>
        <w:pStyle w:val="a3"/>
        <w:rPr>
          <w:lang w:val="en-US"/>
        </w:rPr>
      </w:pPr>
      <w:r>
        <w:t>При нажатии на карточку задачи осуществляется переход к странице деталей задачи (рисунок 12).</w:t>
      </w:r>
      <w:r>
        <w:t xml:space="preserve"> На станице деталей задачи </w:t>
      </w:r>
      <w:r w:rsidR="00862FC2">
        <w:t>есть кнопка</w:t>
      </w:r>
      <w:r>
        <w:t xml:space="preserve"> для</w:t>
      </w:r>
      <w:r w:rsidR="00862FC2">
        <w:t xml:space="preserve"> редактирования информации, кнопка перехода к чату задачи и панель управления состоянием задачи, где капитан может отменить задачу или подтвердить ее выполнение.</w:t>
      </w:r>
    </w:p>
    <w:p w14:paraId="22CCF01F" w14:textId="62DFDFE4" w:rsidR="00246F1A" w:rsidRDefault="00297F65" w:rsidP="00561E2B">
      <w:pPr>
        <w:pStyle w:val="afd"/>
      </w:pPr>
      <w:r>
        <w:rPr>
          <w:lang w:eastAsia="ru-RU"/>
        </w:rPr>
        <w:lastRenderedPageBreak/>
        <w:drawing>
          <wp:inline distT="0" distB="0" distL="0" distR="0" wp14:anchorId="2BB8513D" wp14:editId="7B357343">
            <wp:extent cx="5929630" cy="3698875"/>
            <wp:effectExtent l="0" t="0" r="0" b="0"/>
            <wp:docPr id="18703746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FF57" w14:textId="5A9F52FD" w:rsidR="00360735" w:rsidRDefault="00246F1A" w:rsidP="00703A2A">
      <w:pPr>
        <w:pStyle w:val="afe"/>
      </w:pPr>
      <w:bookmarkStart w:id="9" w:name="_Hlk215773101"/>
      <w:r>
        <w:t>Рисунок</w:t>
      </w:r>
      <w:r w:rsidRPr="00D45686">
        <w:t xml:space="preserve"> 1</w:t>
      </w:r>
      <w:r w:rsidR="00F84E88">
        <w:t>2</w:t>
      </w:r>
      <w:r w:rsidRPr="00D45686">
        <w:t xml:space="preserve"> –</w:t>
      </w:r>
      <w:r w:rsidR="00703A2A">
        <w:t xml:space="preserve"> </w:t>
      </w:r>
      <w:proofErr w:type="spellStart"/>
      <w:r w:rsidR="00703A2A" w:rsidRPr="00703A2A">
        <w:rPr>
          <w:lang w:val="en-US"/>
        </w:rPr>
        <w:t>HackathonCoordinator</w:t>
      </w:r>
      <w:proofErr w:type="spellEnd"/>
      <w:r w:rsidRPr="00D45686">
        <w:t xml:space="preserve">. </w:t>
      </w:r>
      <w:r>
        <w:t>Вид</w:t>
      </w:r>
      <w:r w:rsidRPr="006F0001">
        <w:t xml:space="preserve"> </w:t>
      </w:r>
      <w:r>
        <w:t xml:space="preserve">страницы </w:t>
      </w:r>
      <w:r w:rsidR="00703A2A">
        <w:t>деталей задачи</w:t>
      </w:r>
    </w:p>
    <w:bookmarkEnd w:id="9"/>
    <w:p w14:paraId="386937EA" w14:textId="7E8FEEDE" w:rsidR="00703A2A" w:rsidRDefault="008E0D44" w:rsidP="008E0D44">
      <w:pPr>
        <w:pStyle w:val="afd"/>
      </w:pPr>
      <w:r>
        <w:rPr>
          <w:lang w:eastAsia="ru-RU"/>
        </w:rPr>
        <w:drawing>
          <wp:inline distT="0" distB="0" distL="0" distR="0" wp14:anchorId="40923CB4" wp14:editId="72CBBD78">
            <wp:extent cx="5923280" cy="3698240"/>
            <wp:effectExtent l="0" t="0" r="1270" b="0"/>
            <wp:docPr id="168586676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FA4B" w14:textId="1512FC8B" w:rsidR="008E0D44" w:rsidRDefault="008E0D44" w:rsidP="008E0D44">
      <w:pPr>
        <w:pStyle w:val="afe"/>
      </w:pPr>
      <w:r>
        <w:t>Рисунок</w:t>
      </w:r>
      <w:r w:rsidRPr="00D45686">
        <w:t xml:space="preserve"> 1</w:t>
      </w:r>
      <w:r w:rsidR="002B799A">
        <w:t>3</w:t>
      </w:r>
      <w:r w:rsidRPr="00D45686">
        <w:t xml:space="preserve"> –</w:t>
      </w:r>
      <w:r>
        <w:t xml:space="preserve"> </w:t>
      </w:r>
      <w:proofErr w:type="spellStart"/>
      <w:r w:rsidRPr="00703A2A">
        <w:rPr>
          <w:lang w:val="en-US"/>
        </w:rPr>
        <w:t>HackathonCoordinator</w:t>
      </w:r>
      <w:proofErr w:type="spellEnd"/>
      <w:r w:rsidRPr="00D45686">
        <w:t xml:space="preserve">. </w:t>
      </w:r>
      <w:r>
        <w:t>Вид</w:t>
      </w:r>
      <w:r w:rsidRPr="006F0001">
        <w:t xml:space="preserve"> </w:t>
      </w:r>
      <w:r>
        <w:t>страницы чата</w:t>
      </w:r>
      <w:r w:rsidR="00774066">
        <w:t xml:space="preserve"> команды</w:t>
      </w:r>
    </w:p>
    <w:p w14:paraId="1E4A962F" w14:textId="77777777" w:rsidR="00360735" w:rsidRPr="00360735" w:rsidRDefault="00360735" w:rsidP="00360735">
      <w:pPr>
        <w:pageBreakBefore/>
        <w:spacing w:after="482"/>
        <w:contextualSpacing/>
        <w:jc w:val="center"/>
        <w:rPr>
          <w:rFonts w:eastAsiaTheme="majorEastAsia" w:cstheme="majorBidi"/>
          <w:b/>
          <w:caps/>
          <w:spacing w:val="-10"/>
          <w:kern w:val="28"/>
          <w:sz w:val="32"/>
          <w:szCs w:val="56"/>
        </w:rPr>
      </w:pPr>
      <w:r w:rsidRPr="00360735">
        <w:rPr>
          <w:rFonts w:eastAsiaTheme="majorEastAsia" w:cstheme="majorBidi"/>
          <w:b/>
          <w:caps/>
          <w:spacing w:val="-10"/>
          <w:kern w:val="28"/>
          <w:sz w:val="32"/>
          <w:szCs w:val="56"/>
        </w:rPr>
        <w:lastRenderedPageBreak/>
        <w:t>зАКЛЮЧЕНИЕ</w:t>
      </w:r>
    </w:p>
    <w:p w14:paraId="2E7039EE" w14:textId="2D3594D9" w:rsidR="00E4136A" w:rsidRDefault="00E4136A">
      <w:pPr>
        <w:spacing w:after="160" w:line="259" w:lineRule="auto"/>
        <w:jc w:val="left"/>
      </w:pPr>
      <w:r>
        <w:br w:type="page"/>
      </w:r>
    </w:p>
    <w:p w14:paraId="21DAFC68" w14:textId="77777777" w:rsidR="000D5A2B" w:rsidRDefault="000D5A2B" w:rsidP="000D5A2B">
      <w:pPr>
        <w:pStyle w:val="a7"/>
      </w:pPr>
      <w:bookmarkStart w:id="10" w:name="_Toc194697004"/>
      <w:bookmarkStart w:id="11" w:name="_Toc215610353"/>
      <w:bookmarkStart w:id="12" w:name="_Toc215610411"/>
      <w:r>
        <w:lastRenderedPageBreak/>
        <w:t>Список использованных источников</w:t>
      </w:r>
      <w:bookmarkEnd w:id="10"/>
      <w:bookmarkEnd w:id="11"/>
      <w:bookmarkEnd w:id="12"/>
    </w:p>
    <w:p w14:paraId="6911F4A6" w14:textId="77777777" w:rsidR="000D5A2B" w:rsidRPr="00F4028D" w:rsidRDefault="000D5A2B" w:rsidP="000D5A2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</w:pPr>
      <w:r w:rsidRPr="00F4028D">
        <w:t>Бек, К. Экстремальное программирование: разработка через тестирование. – Санкт-</w:t>
      </w:r>
      <w:proofErr w:type="gramStart"/>
      <w:r w:rsidRPr="00F4028D">
        <w:t>Петербург :</w:t>
      </w:r>
      <w:proofErr w:type="gramEnd"/>
      <w:r w:rsidRPr="00F4028D">
        <w:t xml:space="preserve"> Питер, 2021. – 224 с. – URL: https://ibooks.ru/bookshelf/376974/reading (дата обращения: </w:t>
      </w:r>
      <w:r>
        <w:t>01</w:t>
      </w:r>
      <w:r w:rsidRPr="00F4028D">
        <w:t xml:space="preserve">.11.2025). – Режим доступа: для </w:t>
      </w:r>
      <w:proofErr w:type="spellStart"/>
      <w:r w:rsidRPr="00F4028D">
        <w:t>зарегистрир</w:t>
      </w:r>
      <w:proofErr w:type="spellEnd"/>
      <w:r w:rsidRPr="00F4028D">
        <w:t xml:space="preserve">. пользователей.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70E38075" w14:textId="77777777" w:rsidR="000D5A2B" w:rsidRPr="00F4028D" w:rsidRDefault="000D5A2B" w:rsidP="000D5A2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</w:pPr>
      <w:r w:rsidRPr="00F4028D">
        <w:t xml:space="preserve">Гагарина, Л. Г. Технология разработки программного </w:t>
      </w:r>
      <w:proofErr w:type="gramStart"/>
      <w:r w:rsidRPr="00F4028D">
        <w:t>обеспечения :</w:t>
      </w:r>
      <w:proofErr w:type="gramEnd"/>
      <w:r w:rsidRPr="00F4028D">
        <w:t xml:space="preserve"> учебное пособие / Л. Г. Гагарина, Е. В. Кокорева, Б. Д. Сидорова-</w:t>
      </w:r>
      <w:proofErr w:type="spellStart"/>
      <w:r w:rsidRPr="00F4028D">
        <w:t>Виснадул</w:t>
      </w:r>
      <w:proofErr w:type="spellEnd"/>
      <w:r w:rsidRPr="00F4028D">
        <w:t xml:space="preserve"> ; под ред. Л. Г. Гагариной. – </w:t>
      </w:r>
      <w:proofErr w:type="gramStart"/>
      <w:r w:rsidRPr="00F4028D">
        <w:t>Москва :</w:t>
      </w:r>
      <w:proofErr w:type="gramEnd"/>
      <w:r w:rsidRPr="00F4028D">
        <w:t xml:space="preserve"> ФОРУМ : ИНФРА-М, 2025. – 400 с. – URL: https://znanium.ru/catalog/product/2178802 (дата обращения: </w:t>
      </w:r>
      <w:r>
        <w:t>12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62C407E1" w14:textId="77777777" w:rsidR="000D5A2B" w:rsidRPr="00F4028D" w:rsidRDefault="000D5A2B" w:rsidP="000D5A2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</w:pPr>
      <w:proofErr w:type="spellStart"/>
      <w:r w:rsidRPr="00F4028D">
        <w:t>Мартишин</w:t>
      </w:r>
      <w:proofErr w:type="spellEnd"/>
      <w:r w:rsidRPr="00F4028D">
        <w:t xml:space="preserve">, С. А. Базы данных. Практическое применение СУБД SQL и </w:t>
      </w:r>
      <w:proofErr w:type="spellStart"/>
      <w:r w:rsidRPr="00F4028D">
        <w:t>NoSQL</w:t>
      </w:r>
      <w:proofErr w:type="spellEnd"/>
      <w:r w:rsidRPr="00F4028D">
        <w:t xml:space="preserve">-типа для проектирования информационных </w:t>
      </w:r>
      <w:proofErr w:type="gramStart"/>
      <w:r w:rsidRPr="00F4028D">
        <w:t>систем :</w:t>
      </w:r>
      <w:proofErr w:type="gramEnd"/>
      <w:r w:rsidRPr="00F4028D">
        <w:t xml:space="preserve"> учебное пособие / С. А. </w:t>
      </w:r>
      <w:proofErr w:type="spellStart"/>
      <w:r w:rsidRPr="00F4028D">
        <w:t>Мартишин</w:t>
      </w:r>
      <w:proofErr w:type="spellEnd"/>
      <w:r w:rsidRPr="00F4028D">
        <w:t xml:space="preserve">, В. Л. Симонов, М. В. Храпченко. – </w:t>
      </w:r>
      <w:proofErr w:type="gramStart"/>
      <w:r w:rsidRPr="00F4028D">
        <w:t>Москва :</w:t>
      </w:r>
      <w:proofErr w:type="gramEnd"/>
      <w:r w:rsidRPr="00F4028D">
        <w:t xml:space="preserve"> ФОРУМ : ИНФРА-М, 2024. – 368 с. – URL: https://znanium.ru/catalog/product/2096940 (дата обращения: </w:t>
      </w:r>
      <w:r>
        <w:t>23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156F3ADA" w14:textId="77777777" w:rsidR="000D5A2B" w:rsidRPr="00F4028D" w:rsidRDefault="000D5A2B" w:rsidP="000D5A2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</w:pPr>
      <w:proofErr w:type="spellStart"/>
      <w:r w:rsidRPr="00F4028D">
        <w:t>Тидвелл</w:t>
      </w:r>
      <w:proofErr w:type="spellEnd"/>
      <w:r w:rsidRPr="00F4028D">
        <w:t>, Д. Разработка интерфейсов. Паттерны проектирования. 3-е изд. – Санкт-</w:t>
      </w:r>
      <w:proofErr w:type="gramStart"/>
      <w:r w:rsidRPr="00F4028D">
        <w:t>Петербург :</w:t>
      </w:r>
      <w:proofErr w:type="gramEnd"/>
      <w:r w:rsidRPr="00F4028D">
        <w:t xml:space="preserve"> Питер, 2022. – 560 с. – URL: https://ibooks.ru/bookshelf/386796/reading (дата обращения: </w:t>
      </w:r>
      <w:r>
        <w:t>23</w:t>
      </w:r>
      <w:r w:rsidRPr="00F4028D">
        <w:t xml:space="preserve">.11.2025). – Режим доступа: для </w:t>
      </w:r>
      <w:proofErr w:type="spellStart"/>
      <w:r w:rsidRPr="00F4028D">
        <w:t>зарегистрир</w:t>
      </w:r>
      <w:proofErr w:type="spellEnd"/>
      <w:r w:rsidRPr="00F4028D">
        <w:t xml:space="preserve">. пользователей.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7B9C24FE" w14:textId="7629F525" w:rsidR="00360735" w:rsidRPr="00293B99" w:rsidRDefault="000D5A2B" w:rsidP="00293B99">
      <w:pPr>
        <w:pStyle w:val="a3"/>
        <w:numPr>
          <w:ilvl w:val="0"/>
          <w:numId w:val="24"/>
        </w:numPr>
        <w:tabs>
          <w:tab w:val="left" w:pos="1134"/>
        </w:tabs>
        <w:ind w:left="0" w:firstLine="709"/>
      </w:pPr>
      <w:r w:rsidRPr="00F4028D">
        <w:t xml:space="preserve">Федорова, Г. Н. Разработка, внедрение и адаптация программного обеспечения отраслевой </w:t>
      </w:r>
      <w:proofErr w:type="gramStart"/>
      <w:r w:rsidRPr="00F4028D">
        <w:t>направленности :</w:t>
      </w:r>
      <w:proofErr w:type="gramEnd"/>
      <w:r w:rsidRPr="00F4028D">
        <w:t xml:space="preserve"> учебное пособие. – </w:t>
      </w:r>
      <w:proofErr w:type="gramStart"/>
      <w:r w:rsidRPr="00F4028D">
        <w:t>Москва :</w:t>
      </w:r>
      <w:proofErr w:type="gramEnd"/>
      <w:r w:rsidRPr="00F4028D">
        <w:t xml:space="preserve"> КУРС : ИНФРА-М, 2024. – 336 с. – URL: https://znanium.ru/catalog/product/2083407 (дата обращения: </w:t>
      </w:r>
      <w:r>
        <w:t>24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sectPr w:rsidR="00360735" w:rsidRPr="00293B99" w:rsidSect="007B1296">
      <w:footerReference w:type="default" r:id="rId21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A8C11D" w14:textId="77777777" w:rsidR="00FB06F3" w:rsidRDefault="00FB06F3" w:rsidP="007B1296">
      <w:r>
        <w:separator/>
      </w:r>
    </w:p>
  </w:endnote>
  <w:endnote w:type="continuationSeparator" w:id="0">
    <w:p w14:paraId="7B8047FD" w14:textId="77777777" w:rsidR="00FB06F3" w:rsidRDefault="00FB06F3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Content>
      <w:p w14:paraId="08F24033" w14:textId="2D68E8C1" w:rsidR="000E5364" w:rsidRDefault="000E5364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6808">
          <w:rPr>
            <w:noProof/>
          </w:rPr>
          <w:t>31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F4B7D1" w14:textId="77777777" w:rsidR="00FB06F3" w:rsidRDefault="00FB06F3" w:rsidP="007B1296">
      <w:r>
        <w:separator/>
      </w:r>
    </w:p>
  </w:footnote>
  <w:footnote w:type="continuationSeparator" w:id="0">
    <w:p w14:paraId="2BD0681D" w14:textId="77777777" w:rsidR="00FB06F3" w:rsidRDefault="00FB06F3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2B2B92"/>
    <w:multiLevelType w:val="hybridMultilevel"/>
    <w:tmpl w:val="6DE8E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2F577F"/>
    <w:multiLevelType w:val="hybridMultilevel"/>
    <w:tmpl w:val="B4E8A7D2"/>
    <w:lvl w:ilvl="0" w:tplc="CFB0536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57E8B"/>
    <w:multiLevelType w:val="hybridMultilevel"/>
    <w:tmpl w:val="F4D41D7E"/>
    <w:lvl w:ilvl="0" w:tplc="CFB0536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0" w15:restartNumberingAfterBreak="0">
    <w:nsid w:val="6CE84CC1"/>
    <w:multiLevelType w:val="multilevel"/>
    <w:tmpl w:val="7B9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66DC0"/>
    <w:multiLevelType w:val="multilevel"/>
    <w:tmpl w:val="68F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F5695C"/>
    <w:multiLevelType w:val="hybridMultilevel"/>
    <w:tmpl w:val="6CFED9BE"/>
    <w:lvl w:ilvl="0" w:tplc="CFB0536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7"/>
  </w:num>
  <w:num w:numId="7">
    <w:abstractNumId w:val="8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1"/>
  </w:num>
  <w:num w:numId="13">
    <w:abstractNumId w:val="2"/>
  </w:num>
  <w:num w:numId="14">
    <w:abstractNumId w:val="9"/>
  </w:num>
  <w:num w:numId="15">
    <w:abstractNumId w:val="13"/>
  </w:num>
  <w:num w:numId="16">
    <w:abstractNumId w:val="4"/>
  </w:num>
  <w:num w:numId="17">
    <w:abstractNumId w:val="6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2"/>
  </w:num>
  <w:num w:numId="23">
    <w:abstractNumId w:val="2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44F"/>
    <w:rsid w:val="000009CC"/>
    <w:rsid w:val="00001A45"/>
    <w:rsid w:val="00003CB1"/>
    <w:rsid w:val="00006D8A"/>
    <w:rsid w:val="00021795"/>
    <w:rsid w:val="00022EAD"/>
    <w:rsid w:val="0002312D"/>
    <w:rsid w:val="000343A8"/>
    <w:rsid w:val="000377B5"/>
    <w:rsid w:val="00041B32"/>
    <w:rsid w:val="00046A82"/>
    <w:rsid w:val="000547B5"/>
    <w:rsid w:val="00070444"/>
    <w:rsid w:val="00071534"/>
    <w:rsid w:val="00084431"/>
    <w:rsid w:val="00086967"/>
    <w:rsid w:val="000876E1"/>
    <w:rsid w:val="00092627"/>
    <w:rsid w:val="00097419"/>
    <w:rsid w:val="000B2040"/>
    <w:rsid w:val="000C03D0"/>
    <w:rsid w:val="000D5A2B"/>
    <w:rsid w:val="000E1C24"/>
    <w:rsid w:val="000E5364"/>
    <w:rsid w:val="000F1BE9"/>
    <w:rsid w:val="000F3024"/>
    <w:rsid w:val="00122DF6"/>
    <w:rsid w:val="0012651F"/>
    <w:rsid w:val="00126FE5"/>
    <w:rsid w:val="00135AB1"/>
    <w:rsid w:val="001457CD"/>
    <w:rsid w:val="00154AC6"/>
    <w:rsid w:val="001578DE"/>
    <w:rsid w:val="00157D07"/>
    <w:rsid w:val="00167928"/>
    <w:rsid w:val="0018210A"/>
    <w:rsid w:val="0019001B"/>
    <w:rsid w:val="00197EED"/>
    <w:rsid w:val="001B17C1"/>
    <w:rsid w:val="001B5082"/>
    <w:rsid w:val="001B5A61"/>
    <w:rsid w:val="001B5FAA"/>
    <w:rsid w:val="001E0597"/>
    <w:rsid w:val="001E7E75"/>
    <w:rsid w:val="001F1471"/>
    <w:rsid w:val="00200503"/>
    <w:rsid w:val="002037EC"/>
    <w:rsid w:val="002169FA"/>
    <w:rsid w:val="0022213E"/>
    <w:rsid w:val="00223C06"/>
    <w:rsid w:val="0022400E"/>
    <w:rsid w:val="002240FD"/>
    <w:rsid w:val="0022470A"/>
    <w:rsid w:val="00227FB3"/>
    <w:rsid w:val="00230654"/>
    <w:rsid w:val="00234EB9"/>
    <w:rsid w:val="002401F7"/>
    <w:rsid w:val="00241B7E"/>
    <w:rsid w:val="00244503"/>
    <w:rsid w:val="00246F1A"/>
    <w:rsid w:val="002501F0"/>
    <w:rsid w:val="0025373E"/>
    <w:rsid w:val="00264D2C"/>
    <w:rsid w:val="00264E0F"/>
    <w:rsid w:val="00265B0D"/>
    <w:rsid w:val="00267E9D"/>
    <w:rsid w:val="00287D64"/>
    <w:rsid w:val="0029075A"/>
    <w:rsid w:val="0029217B"/>
    <w:rsid w:val="00293B99"/>
    <w:rsid w:val="00293E95"/>
    <w:rsid w:val="00297F65"/>
    <w:rsid w:val="002A041E"/>
    <w:rsid w:val="002A3445"/>
    <w:rsid w:val="002A40A5"/>
    <w:rsid w:val="002A57AC"/>
    <w:rsid w:val="002B6A12"/>
    <w:rsid w:val="002B799A"/>
    <w:rsid w:val="002D0EE1"/>
    <w:rsid w:val="002D5F2F"/>
    <w:rsid w:val="002E1075"/>
    <w:rsid w:val="002E573E"/>
    <w:rsid w:val="002F1D2F"/>
    <w:rsid w:val="002F1F23"/>
    <w:rsid w:val="002F5957"/>
    <w:rsid w:val="002F5AD2"/>
    <w:rsid w:val="002F7152"/>
    <w:rsid w:val="00313BD4"/>
    <w:rsid w:val="003140F3"/>
    <w:rsid w:val="003148FD"/>
    <w:rsid w:val="00327A59"/>
    <w:rsid w:val="00333DDD"/>
    <w:rsid w:val="00343FCD"/>
    <w:rsid w:val="00350DEC"/>
    <w:rsid w:val="00360735"/>
    <w:rsid w:val="003616AA"/>
    <w:rsid w:val="00362590"/>
    <w:rsid w:val="00367470"/>
    <w:rsid w:val="003731A6"/>
    <w:rsid w:val="00390F2E"/>
    <w:rsid w:val="003A40F8"/>
    <w:rsid w:val="003A5944"/>
    <w:rsid w:val="003A60F5"/>
    <w:rsid w:val="003A6D6C"/>
    <w:rsid w:val="003B5AA3"/>
    <w:rsid w:val="003C71C8"/>
    <w:rsid w:val="003E19BE"/>
    <w:rsid w:val="003F0EA0"/>
    <w:rsid w:val="003F266D"/>
    <w:rsid w:val="003F696A"/>
    <w:rsid w:val="0041533E"/>
    <w:rsid w:val="00440F1E"/>
    <w:rsid w:val="00446D2F"/>
    <w:rsid w:val="004517F8"/>
    <w:rsid w:val="00466636"/>
    <w:rsid w:val="00473BD4"/>
    <w:rsid w:val="00473C53"/>
    <w:rsid w:val="00485388"/>
    <w:rsid w:val="00491FBD"/>
    <w:rsid w:val="00493B32"/>
    <w:rsid w:val="004B1C9D"/>
    <w:rsid w:val="004B7B29"/>
    <w:rsid w:val="004C3681"/>
    <w:rsid w:val="004D03A3"/>
    <w:rsid w:val="004D10CE"/>
    <w:rsid w:val="004D1C92"/>
    <w:rsid w:val="004D1D4C"/>
    <w:rsid w:val="004D2CE9"/>
    <w:rsid w:val="004D4093"/>
    <w:rsid w:val="004E45DC"/>
    <w:rsid w:val="004E5D54"/>
    <w:rsid w:val="004E6A42"/>
    <w:rsid w:val="00512275"/>
    <w:rsid w:val="00513260"/>
    <w:rsid w:val="00516A96"/>
    <w:rsid w:val="005303F0"/>
    <w:rsid w:val="00536B84"/>
    <w:rsid w:val="00540F99"/>
    <w:rsid w:val="00542FB9"/>
    <w:rsid w:val="00547AB8"/>
    <w:rsid w:val="00551C68"/>
    <w:rsid w:val="00561E2B"/>
    <w:rsid w:val="005728C6"/>
    <w:rsid w:val="00573E3F"/>
    <w:rsid w:val="005842D8"/>
    <w:rsid w:val="00591111"/>
    <w:rsid w:val="005976D6"/>
    <w:rsid w:val="005A1153"/>
    <w:rsid w:val="005A1AFB"/>
    <w:rsid w:val="005B61CA"/>
    <w:rsid w:val="005C6335"/>
    <w:rsid w:val="005C6808"/>
    <w:rsid w:val="005D0FDF"/>
    <w:rsid w:val="005D10F9"/>
    <w:rsid w:val="005D6335"/>
    <w:rsid w:val="005E13FE"/>
    <w:rsid w:val="005E537E"/>
    <w:rsid w:val="00600E1D"/>
    <w:rsid w:val="00606137"/>
    <w:rsid w:val="006142D0"/>
    <w:rsid w:val="00650BF9"/>
    <w:rsid w:val="00670A29"/>
    <w:rsid w:val="006744D2"/>
    <w:rsid w:val="00682EC2"/>
    <w:rsid w:val="00685504"/>
    <w:rsid w:val="006947D9"/>
    <w:rsid w:val="006B1324"/>
    <w:rsid w:val="006B2E38"/>
    <w:rsid w:val="006C3461"/>
    <w:rsid w:val="006D0C39"/>
    <w:rsid w:val="006E15AE"/>
    <w:rsid w:val="006F1601"/>
    <w:rsid w:val="006F6A48"/>
    <w:rsid w:val="006F7F5B"/>
    <w:rsid w:val="00701393"/>
    <w:rsid w:val="00703A2A"/>
    <w:rsid w:val="00707A08"/>
    <w:rsid w:val="00710950"/>
    <w:rsid w:val="00711564"/>
    <w:rsid w:val="00711A48"/>
    <w:rsid w:val="00712925"/>
    <w:rsid w:val="007154C0"/>
    <w:rsid w:val="00715B4C"/>
    <w:rsid w:val="00722DA6"/>
    <w:rsid w:val="00740B0F"/>
    <w:rsid w:val="00741A4E"/>
    <w:rsid w:val="00741A93"/>
    <w:rsid w:val="00744ACC"/>
    <w:rsid w:val="00745971"/>
    <w:rsid w:val="00762C31"/>
    <w:rsid w:val="007652F0"/>
    <w:rsid w:val="00767012"/>
    <w:rsid w:val="00774066"/>
    <w:rsid w:val="00775943"/>
    <w:rsid w:val="0078682D"/>
    <w:rsid w:val="007A270E"/>
    <w:rsid w:val="007B1296"/>
    <w:rsid w:val="007B43F3"/>
    <w:rsid w:val="007E3C5F"/>
    <w:rsid w:val="007E784F"/>
    <w:rsid w:val="007F1598"/>
    <w:rsid w:val="007F4D89"/>
    <w:rsid w:val="007F79FE"/>
    <w:rsid w:val="00800364"/>
    <w:rsid w:val="00804759"/>
    <w:rsid w:val="00805647"/>
    <w:rsid w:val="00810637"/>
    <w:rsid w:val="0081250B"/>
    <w:rsid w:val="008156AB"/>
    <w:rsid w:val="008200DE"/>
    <w:rsid w:val="00826D77"/>
    <w:rsid w:val="008350C3"/>
    <w:rsid w:val="0083534A"/>
    <w:rsid w:val="00845F6C"/>
    <w:rsid w:val="0084608B"/>
    <w:rsid w:val="008532F7"/>
    <w:rsid w:val="008572D5"/>
    <w:rsid w:val="00862FC2"/>
    <w:rsid w:val="00871F21"/>
    <w:rsid w:val="00871FF7"/>
    <w:rsid w:val="00885A05"/>
    <w:rsid w:val="008900FC"/>
    <w:rsid w:val="00890557"/>
    <w:rsid w:val="00891E1F"/>
    <w:rsid w:val="008976F7"/>
    <w:rsid w:val="008A3D99"/>
    <w:rsid w:val="008A7779"/>
    <w:rsid w:val="008C6246"/>
    <w:rsid w:val="008D301D"/>
    <w:rsid w:val="008E0D44"/>
    <w:rsid w:val="008E567E"/>
    <w:rsid w:val="008E6305"/>
    <w:rsid w:val="008F1F53"/>
    <w:rsid w:val="00901258"/>
    <w:rsid w:val="00901A8F"/>
    <w:rsid w:val="0090568B"/>
    <w:rsid w:val="00907A2C"/>
    <w:rsid w:val="00913BFB"/>
    <w:rsid w:val="009171D5"/>
    <w:rsid w:val="00927D29"/>
    <w:rsid w:val="00933463"/>
    <w:rsid w:val="00934C90"/>
    <w:rsid w:val="00937534"/>
    <w:rsid w:val="009422C4"/>
    <w:rsid w:val="00947664"/>
    <w:rsid w:val="009500FD"/>
    <w:rsid w:val="009532B6"/>
    <w:rsid w:val="009540B4"/>
    <w:rsid w:val="00961FB9"/>
    <w:rsid w:val="0097344F"/>
    <w:rsid w:val="009772FB"/>
    <w:rsid w:val="009822F7"/>
    <w:rsid w:val="00982782"/>
    <w:rsid w:val="00986540"/>
    <w:rsid w:val="00991D03"/>
    <w:rsid w:val="009A1B9B"/>
    <w:rsid w:val="009A5998"/>
    <w:rsid w:val="009C61C2"/>
    <w:rsid w:val="009D09FE"/>
    <w:rsid w:val="009D3D04"/>
    <w:rsid w:val="009E3169"/>
    <w:rsid w:val="009E3AAB"/>
    <w:rsid w:val="009E4335"/>
    <w:rsid w:val="009E4733"/>
    <w:rsid w:val="009E52CB"/>
    <w:rsid w:val="009F0C54"/>
    <w:rsid w:val="009F7DD3"/>
    <w:rsid w:val="00A15409"/>
    <w:rsid w:val="00A23795"/>
    <w:rsid w:val="00A23880"/>
    <w:rsid w:val="00A26873"/>
    <w:rsid w:val="00A3622A"/>
    <w:rsid w:val="00A511A0"/>
    <w:rsid w:val="00A5296C"/>
    <w:rsid w:val="00A52987"/>
    <w:rsid w:val="00A57474"/>
    <w:rsid w:val="00A9089D"/>
    <w:rsid w:val="00A933A4"/>
    <w:rsid w:val="00A9702A"/>
    <w:rsid w:val="00AA121B"/>
    <w:rsid w:val="00AA6036"/>
    <w:rsid w:val="00AC796F"/>
    <w:rsid w:val="00AE0F58"/>
    <w:rsid w:val="00AE234A"/>
    <w:rsid w:val="00AE7A32"/>
    <w:rsid w:val="00AF4223"/>
    <w:rsid w:val="00B07458"/>
    <w:rsid w:val="00B1423E"/>
    <w:rsid w:val="00B20735"/>
    <w:rsid w:val="00B256ED"/>
    <w:rsid w:val="00B26FB9"/>
    <w:rsid w:val="00B306C5"/>
    <w:rsid w:val="00B34F35"/>
    <w:rsid w:val="00B44A6D"/>
    <w:rsid w:val="00B50C8D"/>
    <w:rsid w:val="00B6059A"/>
    <w:rsid w:val="00B62BD6"/>
    <w:rsid w:val="00B64EC5"/>
    <w:rsid w:val="00B716EE"/>
    <w:rsid w:val="00B73778"/>
    <w:rsid w:val="00B77352"/>
    <w:rsid w:val="00B92ABE"/>
    <w:rsid w:val="00BA3B61"/>
    <w:rsid w:val="00BA3FEB"/>
    <w:rsid w:val="00BA4020"/>
    <w:rsid w:val="00BB22C1"/>
    <w:rsid w:val="00BC6DB4"/>
    <w:rsid w:val="00BC7FB1"/>
    <w:rsid w:val="00BE2E89"/>
    <w:rsid w:val="00BE5AFF"/>
    <w:rsid w:val="00BF0E9A"/>
    <w:rsid w:val="00BF1E0B"/>
    <w:rsid w:val="00BF3D53"/>
    <w:rsid w:val="00C02CA6"/>
    <w:rsid w:val="00C039F5"/>
    <w:rsid w:val="00C10515"/>
    <w:rsid w:val="00C14ED5"/>
    <w:rsid w:val="00C26DC4"/>
    <w:rsid w:val="00C27507"/>
    <w:rsid w:val="00C31B22"/>
    <w:rsid w:val="00C6324F"/>
    <w:rsid w:val="00C706EA"/>
    <w:rsid w:val="00C77BF2"/>
    <w:rsid w:val="00C871DC"/>
    <w:rsid w:val="00C934F9"/>
    <w:rsid w:val="00C9363F"/>
    <w:rsid w:val="00C974B0"/>
    <w:rsid w:val="00CA021E"/>
    <w:rsid w:val="00CA55AD"/>
    <w:rsid w:val="00CB5F04"/>
    <w:rsid w:val="00CC3301"/>
    <w:rsid w:val="00CD6B44"/>
    <w:rsid w:val="00CE3B5E"/>
    <w:rsid w:val="00CE58C3"/>
    <w:rsid w:val="00CF0048"/>
    <w:rsid w:val="00CF387C"/>
    <w:rsid w:val="00CF3D6B"/>
    <w:rsid w:val="00D034B5"/>
    <w:rsid w:val="00D13006"/>
    <w:rsid w:val="00D160AE"/>
    <w:rsid w:val="00D312B9"/>
    <w:rsid w:val="00D51EAF"/>
    <w:rsid w:val="00D56F33"/>
    <w:rsid w:val="00D63C7F"/>
    <w:rsid w:val="00D8612F"/>
    <w:rsid w:val="00D87E4C"/>
    <w:rsid w:val="00D903E4"/>
    <w:rsid w:val="00D96D59"/>
    <w:rsid w:val="00DB666B"/>
    <w:rsid w:val="00DD2D10"/>
    <w:rsid w:val="00DD2E9E"/>
    <w:rsid w:val="00DF7E82"/>
    <w:rsid w:val="00DF7FF1"/>
    <w:rsid w:val="00E0189A"/>
    <w:rsid w:val="00E10F01"/>
    <w:rsid w:val="00E14DB8"/>
    <w:rsid w:val="00E17D17"/>
    <w:rsid w:val="00E24BBF"/>
    <w:rsid w:val="00E4123C"/>
    <w:rsid w:val="00E4136A"/>
    <w:rsid w:val="00E46B85"/>
    <w:rsid w:val="00E46D08"/>
    <w:rsid w:val="00E65693"/>
    <w:rsid w:val="00E76E0B"/>
    <w:rsid w:val="00E86806"/>
    <w:rsid w:val="00E93448"/>
    <w:rsid w:val="00E94F39"/>
    <w:rsid w:val="00EB2818"/>
    <w:rsid w:val="00EB47F6"/>
    <w:rsid w:val="00EC198D"/>
    <w:rsid w:val="00ED2643"/>
    <w:rsid w:val="00EE2660"/>
    <w:rsid w:val="00EE57BF"/>
    <w:rsid w:val="00F06190"/>
    <w:rsid w:val="00F10E5C"/>
    <w:rsid w:val="00F116CE"/>
    <w:rsid w:val="00F11BFE"/>
    <w:rsid w:val="00F1296A"/>
    <w:rsid w:val="00F233FB"/>
    <w:rsid w:val="00F31392"/>
    <w:rsid w:val="00F31BF1"/>
    <w:rsid w:val="00F359E2"/>
    <w:rsid w:val="00F44D11"/>
    <w:rsid w:val="00F519C0"/>
    <w:rsid w:val="00F53B55"/>
    <w:rsid w:val="00F57124"/>
    <w:rsid w:val="00F61BFE"/>
    <w:rsid w:val="00F65B90"/>
    <w:rsid w:val="00F84E88"/>
    <w:rsid w:val="00F9074F"/>
    <w:rsid w:val="00FA1966"/>
    <w:rsid w:val="00FA1D94"/>
    <w:rsid w:val="00FA2C37"/>
    <w:rsid w:val="00FB06F3"/>
    <w:rsid w:val="00FB2064"/>
    <w:rsid w:val="00FC1E3F"/>
    <w:rsid w:val="00FC1FB4"/>
    <w:rsid w:val="00FC398A"/>
    <w:rsid w:val="00FC5A57"/>
    <w:rsid w:val="00FD32B8"/>
    <w:rsid w:val="00FF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5641F"/>
  <w15:chartTrackingRefBased/>
  <w15:docId w15:val="{8C2E7971-3D49-4830-8765-A55679E8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6E15AE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customStyle="1" w:styleId="ds-markdown-paragraph">
    <w:name w:val="ds-markdown-paragraph"/>
    <w:basedOn w:val="a2"/>
    <w:rsid w:val="00D034B5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2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4B272-D8E0-4699-A94B-2D4A6F29F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188</TotalTime>
  <Pages>31</Pages>
  <Words>4741</Words>
  <Characters>27027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0109-02</cp:lastModifiedBy>
  <cp:revision>108</cp:revision>
  <dcterms:created xsi:type="dcterms:W3CDTF">2025-12-03T20:22:00Z</dcterms:created>
  <dcterms:modified xsi:type="dcterms:W3CDTF">2025-12-05T08:58:00Z</dcterms:modified>
</cp:coreProperties>
</file>